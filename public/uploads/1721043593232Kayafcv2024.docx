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B5403D" w14:textId="77777777" w:rsidR="001F67A0" w:rsidRDefault="001F67A0" w:rsidP="00E22E87">
      <w:pPr>
        <w:pStyle w:val="NoSpacing"/>
      </w:pPr>
      <w:r w:rsidRPr="00906BEE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2F69A56E" wp14:editId="02FC2D7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8770" cy="1810385"/>
                <wp:effectExtent l="0" t="0" r="0" b="0"/>
                <wp:wrapNone/>
                <wp:docPr id="1" name="Group 1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770" cy="1810385"/>
                          <a:chOff x="0" y="0"/>
                          <a:chExt cx="6665911" cy="1810385"/>
                        </a:xfrm>
                      </wpg:grpSpPr>
                      <wps:wsp>
                        <wps:cNvPr id="43" name="Red rectangle"/>
                        <wps:cNvSpPr/>
                        <wps:spPr>
                          <a:xfrm>
                            <a:off x="1133475" y="419100"/>
                            <a:ext cx="5532436" cy="1005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Red circle"/>
                        <wps:cNvSpPr/>
                        <wps:spPr>
                          <a:xfrm>
                            <a:off x="0" y="0"/>
                            <a:ext cx="1810488" cy="1810385"/>
                          </a:xfrm>
                          <a:prstGeom prst="donut">
                            <a:avLst>
                              <a:gd name="adj" fmla="val 2897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White circle"/>
                        <wps:cNvSpPr/>
                        <wps:spPr>
                          <a:xfrm>
                            <a:off x="57150" y="57150"/>
                            <a:ext cx="1704460" cy="17043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85800</wp14:pctWidth>
                </wp14:sizeRelH>
                <wp14:sizeRelV relativeFrom="page">
                  <wp14:pctHeight>18000</wp14:pctHeight>
                </wp14:sizeRelV>
              </wp:anchor>
            </w:drawing>
          </mc:Choice>
          <mc:Fallback>
            <w:pict>
              <v:group w14:anchorId="0D8D50BF" id="Group 1" o:spid="_x0000_s1026" alt="Decorative" style="position:absolute;margin-left:0;margin-top:0;width:525.1pt;height:142.55pt;z-index:-251657216;mso-width-percent:858;mso-height-percent:180;mso-width-percent:858;mso-height-percent:180" coordsize="66659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">
                <v:rect id="Red rectangle" o:spid="_x0000_s1027" style="position:absolute;left:11334;top:4191;width:5532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w1xQAAANsAAAAPAAAAZHJzL2Rvd25yZXYueG1sRI9Ba8JA&#10;FITvBf/D8oTemo2mVI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AbrMw1xQAAANsAAAAP&#10;AAAAAAAAAAAAAAAAAAcCAABkcnMvZG93bnJldi54bWxQSwUGAAAAAAMAAwC3AAAA+QIAAAAA&#10;" fillcolor="#ea4e4e [3204]" stroked="f" strokeweight="1pt"/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Red circle" o:spid="_x0000_s1028" type="#_x0000_t23" style="position:absolute;width:18104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" adj="626" fillcolor="#ea4e4e [3204]" stroked="f" strokeweight="1pt">
                  <v:stroke joinstyle="miter"/>
                </v:shape>
                <v:oval id="White circle" o:spid="_x0000_s1029" style="position:absolute;left:571;top:571;width:17045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" fillcolor="white [3212]" stroked="f" strokeweight="1pt">
                  <v:stroke joinstyle="miter"/>
                </v:oval>
                <w10:anchorlock/>
              </v:group>
            </w:pict>
          </mc:Fallback>
        </mc:AlternateContent>
      </w:r>
    </w:p>
    <w:tbl>
      <w:tblPr>
        <w:tblW w:w="10915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536"/>
        <w:gridCol w:w="426"/>
        <w:gridCol w:w="5298"/>
        <w:gridCol w:w="655"/>
      </w:tblGrid>
      <w:tr w:rsidR="005D3DC2" w14:paraId="2618465F" w14:textId="77777777" w:rsidTr="00AB66B4">
        <w:trPr>
          <w:trHeight w:val="2259"/>
        </w:trPr>
        <w:tc>
          <w:tcPr>
            <w:tcW w:w="4536" w:type="dxa"/>
            <w:vAlign w:val="center"/>
          </w:tcPr>
          <w:p w14:paraId="486E45B7" w14:textId="3F7ABEA7" w:rsidR="001F67A0" w:rsidRDefault="00E04AE6" w:rsidP="002D53B5">
            <w:pPr>
              <w:pStyle w:val="Initials"/>
              <w:jc w:val="left"/>
            </w:pPr>
            <w:r>
              <w:t xml:space="preserve"> </w:t>
            </w:r>
            <w:r w:rsidR="005D3DC2">
              <w:rPr>
                <w:noProof/>
              </w:rPr>
              <w:drawing>
                <wp:inline distT="0" distB="0" distL="0" distR="0" wp14:anchorId="1C39C3BF" wp14:editId="284EF567">
                  <wp:extent cx="1446530" cy="1504950"/>
                  <wp:effectExtent l="0" t="0" r="127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303" cy="1506795"/>
                          </a:xfrm>
                          <a:prstGeom prst="rect">
                            <a:avLst/>
                          </a:prstGeom>
                          <a:effectLst>
                            <a:softEdge rad="1270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vAlign w:val="center"/>
          </w:tcPr>
          <w:p w14:paraId="49756A5A" w14:textId="77777777" w:rsidR="001F67A0" w:rsidRDefault="001F67A0" w:rsidP="009254F7">
            <w:pPr>
              <w:pStyle w:val="NoSpacing"/>
              <w:jc w:val="center"/>
            </w:pPr>
          </w:p>
        </w:tc>
        <w:tc>
          <w:tcPr>
            <w:tcW w:w="5298" w:type="dxa"/>
            <w:vAlign w:val="center"/>
          </w:tcPr>
          <w:p w14:paraId="387DD59D" w14:textId="73B84F3E" w:rsidR="001F67A0" w:rsidRDefault="00DD5EF0" w:rsidP="009254F7">
            <w:pPr>
              <w:pStyle w:val="Heading1"/>
            </w:pPr>
            <w:r>
              <w:t>Utku</w:t>
            </w:r>
            <w:r w:rsidR="002D53B5">
              <w:t xml:space="preserve"> Kaya</w:t>
            </w:r>
          </w:p>
          <w:p w14:paraId="4746F9A8" w14:textId="0CA0BB9B" w:rsidR="001F67A0" w:rsidRDefault="002D53B5" w:rsidP="009254F7">
            <w:pPr>
              <w:pStyle w:val="Heading2"/>
            </w:pPr>
            <w:r>
              <w:t>+31 06 14 34 36 37</w:t>
            </w:r>
            <w:r w:rsidR="001F67A0">
              <w:t xml:space="preserve"> | </w:t>
            </w:r>
            <w:hyperlink r:id="rId11" w:history="1">
              <w:r w:rsidR="00AB66B4" w:rsidRPr="00F75042">
                <w:rPr>
                  <w:rStyle w:val="Hyperlink"/>
                </w:rPr>
                <w:t>kayau@hotmail.co.uk</w:t>
              </w:r>
            </w:hyperlink>
          </w:p>
          <w:p w14:paraId="4E78B67C" w14:textId="0F53B728" w:rsidR="00AB66B4" w:rsidRPr="003A05FE" w:rsidRDefault="00AB66B4" w:rsidP="009254F7">
            <w:pPr>
              <w:pStyle w:val="Heading2"/>
            </w:pPr>
            <w:r>
              <w:t xml:space="preserve">Netherlands | </w:t>
            </w:r>
            <w:r w:rsidR="00F90CC0">
              <w:t>Eindhoven</w:t>
            </w:r>
          </w:p>
        </w:tc>
        <w:tc>
          <w:tcPr>
            <w:tcW w:w="655" w:type="dxa"/>
            <w:vAlign w:val="center"/>
          </w:tcPr>
          <w:p w14:paraId="07FD93B5" w14:textId="77777777" w:rsidR="001F67A0" w:rsidRDefault="001F67A0" w:rsidP="009254F7">
            <w:pPr>
              <w:pStyle w:val="NoSpacing"/>
              <w:jc w:val="right"/>
            </w:pPr>
          </w:p>
        </w:tc>
      </w:tr>
      <w:tr w:rsidR="005D3DC2" w14:paraId="1831DFA5" w14:textId="77777777" w:rsidTr="00AB66B4">
        <w:trPr>
          <w:trHeight w:val="900"/>
        </w:trPr>
        <w:tc>
          <w:tcPr>
            <w:tcW w:w="4536" w:type="dxa"/>
          </w:tcPr>
          <w:p w14:paraId="0C506628" w14:textId="77777777" w:rsidR="001F67A0" w:rsidRDefault="001F67A0" w:rsidP="009254F7">
            <w:pPr>
              <w:pStyle w:val="NoSpacing"/>
            </w:pPr>
          </w:p>
        </w:tc>
        <w:tc>
          <w:tcPr>
            <w:tcW w:w="426" w:type="dxa"/>
          </w:tcPr>
          <w:p w14:paraId="036BD67D" w14:textId="77777777" w:rsidR="001F67A0" w:rsidRDefault="001F67A0" w:rsidP="009254F7">
            <w:pPr>
              <w:pStyle w:val="NoSpacing"/>
            </w:pPr>
          </w:p>
        </w:tc>
        <w:tc>
          <w:tcPr>
            <w:tcW w:w="5953" w:type="dxa"/>
            <w:gridSpan w:val="2"/>
          </w:tcPr>
          <w:p w14:paraId="5B103799" w14:textId="77777777" w:rsidR="001F67A0" w:rsidRDefault="001F67A0" w:rsidP="009254F7">
            <w:pPr>
              <w:pStyle w:val="NoSpacing"/>
            </w:pPr>
          </w:p>
        </w:tc>
      </w:tr>
      <w:tr w:rsidR="005D3DC2" w14:paraId="22B596C8" w14:textId="77777777" w:rsidTr="00AB66B4">
        <w:tc>
          <w:tcPr>
            <w:tcW w:w="4536" w:type="dxa"/>
            <w:tcBorders>
              <w:bottom w:val="single" w:sz="48" w:space="0" w:color="EA4E4E" w:themeColor="accent1"/>
            </w:tcBorders>
          </w:tcPr>
          <w:p w14:paraId="4C5D8878" w14:textId="79DC9008" w:rsidR="001F67A0" w:rsidRDefault="00902B8F" w:rsidP="009254F7">
            <w:pPr>
              <w:pStyle w:val="Heading3"/>
            </w:pPr>
            <w:r w:rsidRPr="00902B8F">
              <w:rPr>
                <w:sz w:val="24"/>
                <w:szCs w:val="20"/>
              </w:rPr>
              <w:t>Current qualifications and courses completed</w:t>
            </w:r>
          </w:p>
        </w:tc>
        <w:tc>
          <w:tcPr>
            <w:tcW w:w="426" w:type="dxa"/>
          </w:tcPr>
          <w:p w14:paraId="3B494108" w14:textId="77777777" w:rsidR="001F67A0" w:rsidRDefault="001F67A0" w:rsidP="009254F7">
            <w:pPr>
              <w:pStyle w:val="NoSpacing"/>
            </w:pPr>
          </w:p>
        </w:tc>
        <w:tc>
          <w:tcPr>
            <w:tcW w:w="5953" w:type="dxa"/>
            <w:gridSpan w:val="2"/>
            <w:tcBorders>
              <w:bottom w:val="single" w:sz="48" w:space="0" w:color="EA4E4E" w:themeColor="accent1"/>
            </w:tcBorders>
          </w:tcPr>
          <w:p w14:paraId="045096CB" w14:textId="78087D88" w:rsidR="001F67A0" w:rsidRDefault="002D53B5" w:rsidP="001F67A0">
            <w:pPr>
              <w:pStyle w:val="Heading3"/>
            </w:pPr>
            <w:r>
              <w:t>Coaching experience</w:t>
            </w:r>
          </w:p>
        </w:tc>
      </w:tr>
      <w:tr w:rsidR="005D3DC2" w14:paraId="0899D58C" w14:textId="77777777" w:rsidTr="00AB66B4">
        <w:tc>
          <w:tcPr>
            <w:tcW w:w="4536" w:type="dxa"/>
            <w:tcBorders>
              <w:top w:val="single" w:sz="48" w:space="0" w:color="EA4E4E" w:themeColor="accent1"/>
            </w:tcBorders>
          </w:tcPr>
          <w:p w14:paraId="2B663081" w14:textId="77777777" w:rsidR="001F67A0" w:rsidRDefault="001F67A0" w:rsidP="009254F7"/>
          <w:p w14:paraId="0A5F8109" w14:textId="2CC9F1C0" w:rsidR="001F67A0" w:rsidRDefault="00902B8F" w:rsidP="001F67A0">
            <w:r>
              <w:t>2013: FA Learning Planning, Preparation and Evaluating Coaching Sessions</w:t>
            </w:r>
          </w:p>
          <w:p w14:paraId="0491B62B" w14:textId="77777777" w:rsidR="00AB66B4" w:rsidRDefault="00AB66B4" w:rsidP="001F67A0"/>
          <w:p w14:paraId="1ABFEE09" w14:textId="38CDA5E8" w:rsidR="00902B8F" w:rsidRDefault="00902B8F" w:rsidP="001F67A0">
            <w:r>
              <w:t>20</w:t>
            </w:r>
            <w:r w:rsidR="000668B4">
              <w:t>23</w:t>
            </w:r>
            <w:r>
              <w:t>: FA Emergency Aid</w:t>
            </w:r>
            <w:r w:rsidR="000668B4">
              <w:t xml:space="preserve"> (renewed)</w:t>
            </w:r>
          </w:p>
          <w:p w14:paraId="3DCFD62A" w14:textId="77777777" w:rsidR="00AB66B4" w:rsidRDefault="00AB66B4" w:rsidP="001F67A0"/>
          <w:p w14:paraId="476724B2" w14:textId="7BC40A1C" w:rsidR="00902B8F" w:rsidRDefault="00902B8F" w:rsidP="001F67A0">
            <w:r>
              <w:t xml:space="preserve">2013: </w:t>
            </w:r>
            <w:r w:rsidR="000668B4">
              <w:t>FA</w:t>
            </w:r>
            <w:r>
              <w:t xml:space="preserve"> Sport Level 1 Certificate in Coaching Football</w:t>
            </w:r>
          </w:p>
          <w:p w14:paraId="6DDDAEAA" w14:textId="77777777" w:rsidR="00AB66B4" w:rsidRDefault="00AB66B4" w:rsidP="001F67A0"/>
          <w:p w14:paraId="12C6793D" w14:textId="2AC4DBF2" w:rsidR="00902B8F" w:rsidRDefault="00AB66B4" w:rsidP="001F67A0">
            <w:r>
              <w:t xml:space="preserve">2013: </w:t>
            </w:r>
            <w:r w:rsidR="000668B4">
              <w:t xml:space="preserve">FA </w:t>
            </w:r>
            <w:r>
              <w:t>Level 2 Certificate in Coaching Football (UEFA C Level)</w:t>
            </w:r>
          </w:p>
          <w:p w14:paraId="6E458CC2" w14:textId="77777777" w:rsidR="00AB66B4" w:rsidRDefault="00AB66B4" w:rsidP="001F67A0"/>
          <w:p w14:paraId="422CF526" w14:textId="1A3F4110" w:rsidR="00AB66B4" w:rsidRDefault="00AB66B4" w:rsidP="001F67A0">
            <w:r>
              <w:t>2014: FA Youth Award Module 1</w:t>
            </w:r>
          </w:p>
          <w:p w14:paraId="1688B830" w14:textId="77777777" w:rsidR="00AB66B4" w:rsidRDefault="00AB66B4" w:rsidP="001F67A0"/>
          <w:p w14:paraId="7C97938A" w14:textId="078BB1E9" w:rsidR="00AB66B4" w:rsidRDefault="00AB66B4" w:rsidP="001F67A0">
            <w:r>
              <w:t>2014: FA Youth Award Module 2</w:t>
            </w:r>
          </w:p>
          <w:p w14:paraId="7D33388B" w14:textId="77777777" w:rsidR="002D3A40" w:rsidRDefault="002D3A40" w:rsidP="001F67A0"/>
          <w:p w14:paraId="5ED51F17" w14:textId="1C53836C" w:rsidR="002D3A40" w:rsidRDefault="00516708" w:rsidP="001F67A0">
            <w:r>
              <w:t>2023: Sudden Cardiac Arrest course co</w:t>
            </w:r>
            <w:r w:rsidR="00673908">
              <w:t>mpleted (English FA)</w:t>
            </w:r>
          </w:p>
          <w:p w14:paraId="6277D5E6" w14:textId="77777777" w:rsidR="00673908" w:rsidRDefault="00673908" w:rsidP="001F67A0"/>
          <w:p w14:paraId="3484400C" w14:textId="1DDE54BD" w:rsidR="00673908" w:rsidRDefault="00673908" w:rsidP="001F67A0">
            <w:r>
              <w:t xml:space="preserve">2023: Safeguarding Children course </w:t>
            </w:r>
          </w:p>
          <w:p w14:paraId="58ADA2F0" w14:textId="77777777" w:rsidR="000E7AE5" w:rsidRDefault="000E7AE5" w:rsidP="000E7AE5">
            <w:r>
              <w:t>completed (English FA)</w:t>
            </w:r>
          </w:p>
          <w:p w14:paraId="6B7BCACE" w14:textId="77777777" w:rsidR="00AB66B4" w:rsidRDefault="00AB66B4" w:rsidP="001F67A0"/>
          <w:p w14:paraId="1A271AE4" w14:textId="6640CF7A" w:rsidR="000E7AE5" w:rsidRDefault="000E7AE5" w:rsidP="001F67A0">
            <w:r>
              <w:t>2023: The FA Talent ID course level 1 completed (English FA)</w:t>
            </w:r>
          </w:p>
          <w:p w14:paraId="3C96D668" w14:textId="77777777" w:rsidR="000E7AE5" w:rsidRDefault="000E7AE5" w:rsidP="001F67A0"/>
          <w:p w14:paraId="43F663A9" w14:textId="7C37CEC0" w:rsidR="00AB66B4" w:rsidRDefault="00AB66B4" w:rsidP="001F67A0">
            <w:r>
              <w:t>2024: UEFA B (registered for new intake</w:t>
            </w:r>
            <w:r w:rsidR="000668B4">
              <w:t>)</w:t>
            </w:r>
          </w:p>
          <w:p w14:paraId="6DC636BC" w14:textId="77777777" w:rsidR="002D3A40" w:rsidRDefault="002D3A40" w:rsidP="001F67A0"/>
          <w:p w14:paraId="665D7F58" w14:textId="77777777" w:rsidR="002D3A40" w:rsidRDefault="002D3A40" w:rsidP="001F67A0"/>
          <w:p w14:paraId="2973B467" w14:textId="77777777" w:rsidR="00902B8F" w:rsidRDefault="00902B8F" w:rsidP="001F67A0"/>
          <w:p w14:paraId="6A2377D4" w14:textId="77777777" w:rsidR="00902B8F" w:rsidRPr="00906BEE" w:rsidRDefault="00902B8F" w:rsidP="001F67A0"/>
          <w:p w14:paraId="0CE5E447" w14:textId="77777777" w:rsidR="001F67A0" w:rsidRDefault="001F67A0" w:rsidP="001F67A0">
            <w:pPr>
              <w:pStyle w:val="NoSpacing"/>
            </w:pPr>
          </w:p>
          <w:p w14:paraId="6A733F7F" w14:textId="77777777" w:rsidR="001F67A0" w:rsidRDefault="001F67A0" w:rsidP="001F67A0">
            <w:pPr>
              <w:pStyle w:val="NoSpacing"/>
            </w:pPr>
          </w:p>
        </w:tc>
        <w:tc>
          <w:tcPr>
            <w:tcW w:w="426" w:type="dxa"/>
          </w:tcPr>
          <w:p w14:paraId="6257E4D2" w14:textId="77777777" w:rsidR="001F67A0" w:rsidRDefault="001F67A0" w:rsidP="009254F7">
            <w:pPr>
              <w:pStyle w:val="NoSpacing"/>
            </w:pPr>
          </w:p>
        </w:tc>
        <w:tc>
          <w:tcPr>
            <w:tcW w:w="5953" w:type="dxa"/>
            <w:gridSpan w:val="2"/>
            <w:tcBorders>
              <w:top w:val="single" w:sz="48" w:space="0" w:color="EA4E4E" w:themeColor="accent1"/>
            </w:tcBorders>
          </w:tcPr>
          <w:p w14:paraId="60F22587" w14:textId="77777777" w:rsidR="001F67A0" w:rsidRPr="00902B8F" w:rsidRDefault="001F67A0" w:rsidP="009254F7">
            <w:pPr>
              <w:pStyle w:val="NoSpacing"/>
              <w:rPr>
                <w:sz w:val="16"/>
                <w:szCs w:val="16"/>
              </w:rPr>
            </w:pPr>
          </w:p>
          <w:p w14:paraId="02F907A8" w14:textId="2659880A" w:rsidR="00251E6C" w:rsidRPr="00902B8F" w:rsidRDefault="00251E6C" w:rsidP="00251E6C">
            <w:pPr>
              <w:pStyle w:val="Heading4"/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Head coach u1</w:t>
            </w:r>
            <w:r>
              <w:rPr>
                <w:sz w:val="16"/>
                <w:szCs w:val="16"/>
              </w:rPr>
              <w:t>9-1</w:t>
            </w:r>
            <w:r w:rsidRPr="00902B8F">
              <w:rPr>
                <w:sz w:val="16"/>
                <w:szCs w:val="16"/>
              </w:rPr>
              <w:t xml:space="preserve"> • </w:t>
            </w:r>
            <w:r>
              <w:rPr>
                <w:sz w:val="16"/>
                <w:szCs w:val="16"/>
              </w:rPr>
              <w:t>Gemert VV</w:t>
            </w:r>
            <w:r w:rsidRPr="00902B8F">
              <w:rPr>
                <w:sz w:val="16"/>
                <w:szCs w:val="16"/>
              </w:rPr>
              <w:t xml:space="preserve"> • </w:t>
            </w:r>
            <w:r>
              <w:rPr>
                <w:sz w:val="16"/>
                <w:szCs w:val="16"/>
              </w:rPr>
              <w:t>June 2023</w:t>
            </w:r>
            <w:r w:rsidRPr="00902B8F">
              <w:rPr>
                <w:sz w:val="16"/>
                <w:szCs w:val="16"/>
              </w:rPr>
              <w:t xml:space="preserve">• </w:t>
            </w:r>
            <w:r w:rsidR="005D4CC1">
              <w:rPr>
                <w:sz w:val="16"/>
                <w:szCs w:val="16"/>
              </w:rPr>
              <w:t>June 2024</w:t>
            </w:r>
          </w:p>
          <w:p w14:paraId="03E195AC" w14:textId="0030B074" w:rsidR="003E572B" w:rsidRDefault="003E572B" w:rsidP="00251E6C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Newly built team, recognizing player talents </w:t>
            </w:r>
          </w:p>
          <w:p w14:paraId="54A7EC94" w14:textId="024486CB" w:rsidR="003E572B" w:rsidRDefault="00A1078E" w:rsidP="00251E6C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Focusing on pre-season work out </w:t>
            </w:r>
          </w:p>
          <w:p w14:paraId="3A904450" w14:textId="2BFEC47A" w:rsidR="00A1078E" w:rsidRDefault="00A1078E" w:rsidP="00251E6C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 xml:space="preserve">Training sessions </w:t>
            </w:r>
            <w:r>
              <w:rPr>
                <w:sz w:val="16"/>
                <w:szCs w:val="16"/>
              </w:rPr>
              <w:t xml:space="preserve">planned according to the players and team’s needs in accordance with the Youth development </w:t>
            </w:r>
            <w:r w:rsidR="00E96CFA">
              <w:rPr>
                <w:sz w:val="16"/>
                <w:szCs w:val="16"/>
              </w:rPr>
              <w:t xml:space="preserve">setup. </w:t>
            </w:r>
          </w:p>
          <w:p w14:paraId="03CAB8A7" w14:textId="1424D3A5" w:rsidR="00251E6C" w:rsidRPr="00902B8F" w:rsidRDefault="00251E6C" w:rsidP="00251E6C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="00E96CFA">
              <w:rPr>
                <w:sz w:val="16"/>
                <w:szCs w:val="16"/>
              </w:rPr>
              <w:t xml:space="preserve">Long term player development focus in order to provide U23 and senior team with new potential players. </w:t>
            </w:r>
          </w:p>
          <w:p w14:paraId="5C0DCA7D" w14:textId="77777777" w:rsidR="00251E6C" w:rsidRDefault="00251E6C" w:rsidP="00251E6C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Improving individual player abilities</w:t>
            </w:r>
          </w:p>
          <w:p w14:paraId="181E0364" w14:textId="527E95BB" w:rsidR="00251E6C" w:rsidRDefault="008D30BB" w:rsidP="00251E6C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Team events to focus on team work and communication skills </w:t>
            </w:r>
          </w:p>
          <w:p w14:paraId="250EE637" w14:textId="73C31A26" w:rsidR="00251E6C" w:rsidRPr="008D30BB" w:rsidRDefault="008D30BB" w:rsidP="0035161C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8D30BB">
              <w:rPr>
                <w:sz w:val="16"/>
                <w:szCs w:val="16"/>
              </w:rPr>
              <w:t>Meetings with assistant and technical staff</w:t>
            </w:r>
          </w:p>
          <w:p w14:paraId="42FD1AC6" w14:textId="77777777" w:rsidR="00251E6C" w:rsidRDefault="00251E6C" w:rsidP="005D3DC2">
            <w:pPr>
              <w:pStyle w:val="Heading4"/>
              <w:rPr>
                <w:sz w:val="16"/>
                <w:szCs w:val="16"/>
              </w:rPr>
            </w:pPr>
          </w:p>
          <w:p w14:paraId="65AA1F65" w14:textId="47A29363" w:rsidR="005D3DC2" w:rsidRPr="00902B8F" w:rsidRDefault="005D3DC2" w:rsidP="005D3DC2">
            <w:pPr>
              <w:pStyle w:val="Heading4"/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Head coach u1</w:t>
            </w:r>
            <w:r>
              <w:rPr>
                <w:sz w:val="16"/>
                <w:szCs w:val="16"/>
              </w:rPr>
              <w:t>9-1</w:t>
            </w:r>
            <w:r w:rsidRPr="00902B8F">
              <w:rPr>
                <w:sz w:val="16"/>
                <w:szCs w:val="16"/>
              </w:rPr>
              <w:t xml:space="preserve"> • S</w:t>
            </w:r>
            <w:r>
              <w:rPr>
                <w:sz w:val="16"/>
                <w:szCs w:val="16"/>
              </w:rPr>
              <w:t>tiphout vooruit</w:t>
            </w:r>
            <w:r w:rsidRPr="00902B8F">
              <w:rPr>
                <w:sz w:val="16"/>
                <w:szCs w:val="16"/>
              </w:rPr>
              <w:t xml:space="preserve"> • </w:t>
            </w:r>
            <w:r>
              <w:rPr>
                <w:sz w:val="16"/>
                <w:szCs w:val="16"/>
              </w:rPr>
              <w:t>jan</w:t>
            </w:r>
            <w:r w:rsidRPr="00902B8F">
              <w:rPr>
                <w:sz w:val="16"/>
                <w:szCs w:val="16"/>
              </w:rPr>
              <w:t xml:space="preserve"> 20</w:t>
            </w:r>
            <w:r>
              <w:rPr>
                <w:sz w:val="16"/>
                <w:szCs w:val="16"/>
              </w:rPr>
              <w:t>22</w:t>
            </w:r>
            <w:r w:rsidRPr="00902B8F">
              <w:rPr>
                <w:sz w:val="16"/>
                <w:szCs w:val="16"/>
              </w:rPr>
              <w:t xml:space="preserve"> • </w:t>
            </w:r>
            <w:r w:rsidR="00251E6C">
              <w:rPr>
                <w:sz w:val="16"/>
                <w:szCs w:val="16"/>
              </w:rPr>
              <w:t>June 2023</w:t>
            </w:r>
          </w:p>
          <w:p w14:paraId="4A83539C" w14:textId="77777777" w:rsidR="005D3DC2" w:rsidRPr="00902B8F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t>mplementing new tactics such as 3-6-1/4-5-1</w:t>
            </w:r>
          </w:p>
          <w:p w14:paraId="2B2B736C" w14:textId="77777777" w:rsidR="005D3DC2" w:rsidRPr="00902B8F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 xml:space="preserve">Training sessions </w:t>
            </w:r>
            <w:r>
              <w:rPr>
                <w:sz w:val="16"/>
                <w:szCs w:val="16"/>
              </w:rPr>
              <w:t>planned according to the players and team’s needs.</w:t>
            </w:r>
          </w:p>
          <w:p w14:paraId="3CF7B15A" w14:textId="77777777" w:rsidR="005D3DC2" w:rsidRPr="00902B8F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Pre-season work out before new season.</w:t>
            </w:r>
          </w:p>
          <w:p w14:paraId="055BAF9A" w14:textId="77777777" w:rsidR="005D3DC2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Arranging practice matches before the new season.</w:t>
            </w:r>
          </w:p>
          <w:p w14:paraId="296C5B9F" w14:textId="77777777" w:rsidR="005D3DC2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Improving individual player abilities</w:t>
            </w:r>
          </w:p>
          <w:p w14:paraId="3D03B0D6" w14:textId="77777777" w:rsidR="005D3DC2" w:rsidRPr="00902B8F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Team bonding events</w:t>
            </w:r>
          </w:p>
          <w:p w14:paraId="62B5BB08" w14:textId="77777777" w:rsidR="005D3DC2" w:rsidRPr="00902B8F" w:rsidRDefault="005D3DC2" w:rsidP="005D3DC2">
            <w:pPr>
              <w:pStyle w:val="Heading4"/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Head coach u16-2 • SV BRandevoort • aug 2016 • Jun 2017</w:t>
            </w:r>
          </w:p>
          <w:p w14:paraId="70D51F1C" w14:textId="77777777" w:rsidR="005D3DC2" w:rsidRPr="00902B8F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Individual player development.</w:t>
            </w:r>
          </w:p>
          <w:p w14:paraId="3B176304" w14:textId="77777777" w:rsidR="005D3DC2" w:rsidRPr="00902B8F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Training sessions focus on building up game play.</w:t>
            </w:r>
          </w:p>
          <w:p w14:paraId="0B3E7563" w14:textId="77777777" w:rsidR="005D3DC2" w:rsidRPr="00902B8F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Teaching new team tactics.</w:t>
            </w:r>
          </w:p>
          <w:p w14:paraId="7629FDC6" w14:textId="77777777" w:rsidR="005D3DC2" w:rsidRPr="00AB66B4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Pre-season workout before the new season.</w:t>
            </w:r>
          </w:p>
          <w:p w14:paraId="6D59FA17" w14:textId="77777777" w:rsidR="005D3DC2" w:rsidRPr="00902B8F" w:rsidRDefault="005D3DC2" w:rsidP="005D3DC2">
            <w:pPr>
              <w:pStyle w:val="Heading4"/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Head coach u19-1 • Stiphout vooruit • Aug 2015 • Jun 2016</w:t>
            </w:r>
          </w:p>
          <w:p w14:paraId="2FDC4648" w14:textId="77777777" w:rsidR="005D3DC2" w:rsidRPr="00902B8F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New training strategy, building up with pre-season work.</w:t>
            </w:r>
          </w:p>
          <w:p w14:paraId="308110CC" w14:textId="77777777" w:rsidR="005D3DC2" w:rsidRPr="00902B8F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Planning training sessions strategy, pre-season, mid-season, winter stop, peak season.</w:t>
            </w:r>
          </w:p>
          <w:p w14:paraId="626E3760" w14:textId="77777777" w:rsidR="005D3DC2" w:rsidRPr="00902B8F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Generating new ideas for the team to upgrade football knowledge.</w:t>
            </w:r>
          </w:p>
          <w:p w14:paraId="394F52D7" w14:textId="77777777" w:rsidR="005D3DC2" w:rsidRPr="00902B8F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Individual player development to improve specific areas technical.</w:t>
            </w:r>
          </w:p>
          <w:p w14:paraId="3329CA56" w14:textId="77777777" w:rsidR="005D3DC2" w:rsidRPr="00902B8F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Team bonding/competitions within the team</w:t>
            </w:r>
          </w:p>
          <w:p w14:paraId="654422FA" w14:textId="0A698ED7" w:rsidR="005D3DC2" w:rsidRPr="00AB66B4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 xml:space="preserve">New tactics strategy used in second half of the </w:t>
            </w:r>
            <w:r w:rsidR="00C51CFD" w:rsidRPr="00902B8F">
              <w:rPr>
                <w:sz w:val="16"/>
                <w:szCs w:val="16"/>
              </w:rPr>
              <w:t>season</w:t>
            </w:r>
            <w:r w:rsidRPr="00902B8F">
              <w:rPr>
                <w:sz w:val="16"/>
                <w:szCs w:val="16"/>
              </w:rPr>
              <w:t>: 3-6-1 formation, which resulted in unbeaten record to win the league in May 2016</w:t>
            </w:r>
          </w:p>
          <w:p w14:paraId="01FEB394" w14:textId="77777777" w:rsidR="005D3DC2" w:rsidRPr="00902B8F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Teaching new team tactics.</w:t>
            </w:r>
          </w:p>
          <w:p w14:paraId="233BF7AE" w14:textId="77777777" w:rsidR="005D3DC2" w:rsidRPr="00AB66B4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Pre-season workout before the new season.</w:t>
            </w:r>
          </w:p>
          <w:p w14:paraId="001272BB" w14:textId="77777777" w:rsidR="005D3DC2" w:rsidRPr="00902B8F" w:rsidRDefault="005D3DC2" w:rsidP="005D3DC2">
            <w:pPr>
              <w:pStyle w:val="Heading4"/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Head coach u16-1 • RKSV Mierlo-Hout • Jul 2014 • Jun 2015</w:t>
            </w:r>
          </w:p>
          <w:p w14:paraId="5EC83325" w14:textId="77777777" w:rsidR="005D3DC2" w:rsidRPr="00902B8F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Creating new tactical strategies for the team.</w:t>
            </w:r>
          </w:p>
          <w:p w14:paraId="415EE9A9" w14:textId="77777777" w:rsidR="005D3DC2" w:rsidRPr="00902B8F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Providing tactical training sessions which can be used within the game accordingly.</w:t>
            </w:r>
          </w:p>
          <w:p w14:paraId="7136C9FD" w14:textId="77777777" w:rsidR="005D3DC2" w:rsidRPr="00902B8F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Team bonding/competitions within the team</w:t>
            </w:r>
          </w:p>
          <w:p w14:paraId="5DEFE7B1" w14:textId="77777777" w:rsidR="005D3DC2" w:rsidRPr="00902B8F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Generating new ideas for the team to upgrade football knowledge.</w:t>
            </w:r>
          </w:p>
          <w:p w14:paraId="57986A02" w14:textId="77777777" w:rsidR="005D3DC2" w:rsidRPr="00902B8F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Individual player development to improve specific areas technical.</w:t>
            </w:r>
          </w:p>
          <w:p w14:paraId="0D27C079" w14:textId="77777777" w:rsidR="005D3DC2" w:rsidRPr="00902B8F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Using the most effective LTPD theme when creating new training session plans.</w:t>
            </w:r>
          </w:p>
          <w:p w14:paraId="490F8B18" w14:textId="77777777" w:rsidR="005D3DC2" w:rsidRPr="00AB66B4" w:rsidRDefault="005D3DC2" w:rsidP="005D3DC2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Creating player reports quarterly to discuss further development and to discuss in board meetings.</w:t>
            </w:r>
          </w:p>
          <w:p w14:paraId="449692B2" w14:textId="3A36351B" w:rsidR="001F67A0" w:rsidRPr="00902B8F" w:rsidRDefault="002D53B5" w:rsidP="001F67A0">
            <w:pPr>
              <w:pStyle w:val="Heading4"/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lastRenderedPageBreak/>
              <w:t>Head coach u19-2</w:t>
            </w:r>
            <w:r w:rsidR="001F67A0" w:rsidRPr="00902B8F">
              <w:rPr>
                <w:sz w:val="16"/>
                <w:szCs w:val="16"/>
              </w:rPr>
              <w:t xml:space="preserve"> • </w:t>
            </w:r>
            <w:r w:rsidRPr="00902B8F">
              <w:rPr>
                <w:sz w:val="16"/>
                <w:szCs w:val="16"/>
              </w:rPr>
              <w:t>Stiphout Vooruit</w:t>
            </w:r>
            <w:r w:rsidR="001F67A0" w:rsidRPr="00902B8F">
              <w:rPr>
                <w:sz w:val="16"/>
                <w:szCs w:val="16"/>
              </w:rPr>
              <w:t xml:space="preserve"> • </w:t>
            </w:r>
            <w:r w:rsidRPr="00902B8F">
              <w:rPr>
                <w:sz w:val="16"/>
                <w:szCs w:val="16"/>
              </w:rPr>
              <w:t>Sep 2012</w:t>
            </w:r>
            <w:r w:rsidR="001F67A0" w:rsidRPr="00902B8F">
              <w:rPr>
                <w:sz w:val="16"/>
                <w:szCs w:val="16"/>
              </w:rPr>
              <w:t xml:space="preserve"> • </w:t>
            </w:r>
            <w:r w:rsidRPr="00902B8F">
              <w:rPr>
                <w:sz w:val="16"/>
                <w:szCs w:val="16"/>
              </w:rPr>
              <w:t>Jun 2014</w:t>
            </w:r>
          </w:p>
          <w:p w14:paraId="5F868AA8" w14:textId="7B2B6441" w:rsidR="001F67A0" w:rsidRPr="00902B8F" w:rsidRDefault="002D53B5" w:rsidP="002D53B5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 xml:space="preserve">Responsible for all aspects of training of the team squad including individual player development plans. </w:t>
            </w:r>
          </w:p>
          <w:p w14:paraId="7FD4B8E1" w14:textId="11228680" w:rsidR="002D53B5" w:rsidRPr="00902B8F" w:rsidRDefault="002D53B5" w:rsidP="002D53B5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Involved in player recruitment and working with club coordinator to make sure more players are introduced.</w:t>
            </w:r>
          </w:p>
          <w:p w14:paraId="1EEAFC54" w14:textId="44619D71" w:rsidR="002D53B5" w:rsidRPr="00902B8F" w:rsidRDefault="002D53B5" w:rsidP="002D53B5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Introduced new coaching techniques and methods to experienced coaches of all age groups and helped them develop their squad.</w:t>
            </w:r>
          </w:p>
          <w:p w14:paraId="1614D98B" w14:textId="033C3BE0" w:rsidR="002D53B5" w:rsidRPr="00AB66B4" w:rsidRDefault="002D53B5" w:rsidP="002D53B5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902B8F">
              <w:rPr>
                <w:sz w:val="16"/>
                <w:szCs w:val="16"/>
              </w:rPr>
              <w:t>Using the most effective LPTD theme when creating new training session plans.</w:t>
            </w:r>
          </w:p>
          <w:p w14:paraId="2C9A750F" w14:textId="6B3FBF1D" w:rsidR="00902B8F" w:rsidRPr="00AB66B4" w:rsidRDefault="00902B8F" w:rsidP="00902B8F">
            <w:pPr>
              <w:pStyle w:val="ListParagraph"/>
              <w:numPr>
                <w:ilvl w:val="0"/>
                <w:numId w:val="12"/>
              </w:numPr>
              <w:rPr>
                <w:sz w:val="16"/>
                <w:szCs w:val="16"/>
              </w:rPr>
            </w:pPr>
          </w:p>
          <w:p w14:paraId="47273309" w14:textId="77777777" w:rsidR="00902B8F" w:rsidRPr="00902B8F" w:rsidRDefault="00902B8F" w:rsidP="00902B8F">
            <w:pPr>
              <w:rPr>
                <w:sz w:val="16"/>
                <w:szCs w:val="16"/>
              </w:rPr>
            </w:pPr>
          </w:p>
          <w:p w14:paraId="79C5664D" w14:textId="77777777" w:rsidR="001F67A0" w:rsidRPr="00902B8F" w:rsidRDefault="001F67A0" w:rsidP="009254F7">
            <w:pPr>
              <w:pStyle w:val="NoSpacing"/>
              <w:rPr>
                <w:sz w:val="16"/>
                <w:szCs w:val="16"/>
              </w:rPr>
            </w:pPr>
          </w:p>
          <w:p w14:paraId="24F29062" w14:textId="77777777" w:rsidR="001F67A0" w:rsidRPr="00902B8F" w:rsidRDefault="001F67A0" w:rsidP="009254F7">
            <w:pPr>
              <w:pStyle w:val="NoSpacing"/>
              <w:rPr>
                <w:sz w:val="16"/>
                <w:szCs w:val="16"/>
              </w:rPr>
            </w:pPr>
          </w:p>
        </w:tc>
      </w:tr>
    </w:tbl>
    <w:p w14:paraId="1C3A5792" w14:textId="6939B6AC" w:rsidR="00AB66B4" w:rsidRDefault="00AB66B4" w:rsidP="00AB66B4">
      <w:pPr>
        <w:pStyle w:val="Heading3"/>
      </w:pPr>
      <w:r>
        <w:lastRenderedPageBreak/>
        <w:t>Working experience</w:t>
      </w:r>
    </w:p>
    <w:p w14:paraId="61FC50A0" w14:textId="25BB19BB" w:rsidR="00AB66B4" w:rsidRDefault="00AB66B4" w:rsidP="00E22E87">
      <w:pPr>
        <w:pStyle w:val="NoSpacing"/>
      </w:pPr>
    </w:p>
    <w:p w14:paraId="32A5F655" w14:textId="77777777" w:rsidR="005D3DC2" w:rsidRPr="00902B8F" w:rsidRDefault="005D3DC2" w:rsidP="005D3DC2">
      <w:pPr>
        <w:pStyle w:val="Heading4"/>
        <w:rPr>
          <w:sz w:val="16"/>
          <w:szCs w:val="16"/>
        </w:rPr>
      </w:pPr>
      <w:r>
        <w:rPr>
          <w:sz w:val="16"/>
          <w:szCs w:val="16"/>
        </w:rPr>
        <w:t>GMI SPorts management</w:t>
      </w:r>
      <w:r w:rsidRPr="00902B8F">
        <w:rPr>
          <w:sz w:val="16"/>
          <w:szCs w:val="16"/>
        </w:rPr>
        <w:t xml:space="preserve">• </w:t>
      </w:r>
      <w:r>
        <w:rPr>
          <w:sz w:val="16"/>
          <w:szCs w:val="16"/>
        </w:rPr>
        <w:t>europe</w:t>
      </w:r>
      <w:r w:rsidRPr="00902B8F">
        <w:rPr>
          <w:sz w:val="16"/>
          <w:szCs w:val="16"/>
        </w:rPr>
        <w:t xml:space="preserve"> • </w:t>
      </w:r>
      <w:r>
        <w:rPr>
          <w:sz w:val="16"/>
          <w:szCs w:val="16"/>
        </w:rPr>
        <w:t>apr 2015</w:t>
      </w:r>
      <w:r w:rsidRPr="00902B8F">
        <w:rPr>
          <w:sz w:val="16"/>
          <w:szCs w:val="16"/>
        </w:rPr>
        <w:t xml:space="preserve"> • </w:t>
      </w:r>
      <w:r>
        <w:rPr>
          <w:sz w:val="16"/>
          <w:szCs w:val="16"/>
        </w:rPr>
        <w:t>aug 2019</w:t>
      </w:r>
    </w:p>
    <w:p w14:paraId="23E7EFED" w14:textId="77777777" w:rsidR="005D3DC2" w:rsidRDefault="005D3DC2" w:rsidP="005D3DC2">
      <w:pPr>
        <w:pStyle w:val="ListParagraph"/>
        <w:numPr>
          <w:ilvl w:val="0"/>
          <w:numId w:val="12"/>
        </w:numPr>
        <w:rPr>
          <w:sz w:val="16"/>
          <w:szCs w:val="16"/>
        </w:rPr>
      </w:pPr>
      <w:r>
        <w:rPr>
          <w:sz w:val="16"/>
          <w:szCs w:val="16"/>
        </w:rPr>
        <w:t>Direct contact with club officials, reviewing potential player profiles, evaluating future transfer aspects.</w:t>
      </w:r>
    </w:p>
    <w:p w14:paraId="13EC10CC" w14:textId="77777777" w:rsidR="005D3DC2" w:rsidRDefault="005D3DC2" w:rsidP="005D3DC2">
      <w:pPr>
        <w:pStyle w:val="ListParagraph"/>
        <w:numPr>
          <w:ilvl w:val="0"/>
          <w:numId w:val="12"/>
        </w:numPr>
        <w:rPr>
          <w:sz w:val="16"/>
          <w:szCs w:val="16"/>
        </w:rPr>
      </w:pPr>
      <w:r>
        <w:rPr>
          <w:sz w:val="16"/>
          <w:szCs w:val="16"/>
        </w:rPr>
        <w:t>Arranging mid-season &amp; end of season trial sessions</w:t>
      </w:r>
    </w:p>
    <w:p w14:paraId="624D1057" w14:textId="77777777" w:rsidR="005D3DC2" w:rsidRDefault="005D3DC2" w:rsidP="005D3DC2">
      <w:pPr>
        <w:pStyle w:val="ListParagraph"/>
        <w:numPr>
          <w:ilvl w:val="0"/>
          <w:numId w:val="12"/>
        </w:numPr>
        <w:rPr>
          <w:sz w:val="16"/>
          <w:szCs w:val="16"/>
        </w:rPr>
      </w:pPr>
      <w:r>
        <w:rPr>
          <w:sz w:val="16"/>
          <w:szCs w:val="16"/>
        </w:rPr>
        <w:t>Scouting players in youth competitions in Europe</w:t>
      </w:r>
    </w:p>
    <w:p w14:paraId="4178B638" w14:textId="202E02BF" w:rsidR="005D3DC2" w:rsidRDefault="005D3DC2" w:rsidP="005D3DC2">
      <w:pPr>
        <w:pStyle w:val="ListParagraph"/>
        <w:numPr>
          <w:ilvl w:val="0"/>
          <w:numId w:val="12"/>
        </w:numPr>
        <w:rPr>
          <w:sz w:val="16"/>
          <w:szCs w:val="16"/>
        </w:rPr>
      </w:pPr>
      <w:r>
        <w:rPr>
          <w:sz w:val="16"/>
          <w:szCs w:val="16"/>
        </w:rPr>
        <w:t>Weekly &amp; Monthly meetings with GMI scouts in appointed regions (Portugal, Switzerland, Holland, Scotland, England, Turkey, Germany, Sweden)</w:t>
      </w:r>
    </w:p>
    <w:p w14:paraId="4EF3494D" w14:textId="77777777" w:rsidR="005D3DC2" w:rsidRDefault="005D3DC2" w:rsidP="005D3DC2">
      <w:pPr>
        <w:pStyle w:val="ListParagraph"/>
        <w:numPr>
          <w:ilvl w:val="0"/>
          <w:numId w:val="12"/>
        </w:numPr>
        <w:rPr>
          <w:sz w:val="16"/>
          <w:szCs w:val="16"/>
        </w:rPr>
      </w:pPr>
      <w:r>
        <w:rPr>
          <w:sz w:val="16"/>
          <w:szCs w:val="16"/>
        </w:rPr>
        <w:t>Developing youth players, assigning players with potential to certain clubs within our scope to develop the players in their game.</w:t>
      </w:r>
    </w:p>
    <w:p w14:paraId="664FE956" w14:textId="77777777" w:rsidR="005D3DC2" w:rsidRDefault="005D3DC2" w:rsidP="005D3DC2">
      <w:pPr>
        <w:pStyle w:val="ListParagraph"/>
        <w:numPr>
          <w:ilvl w:val="0"/>
          <w:numId w:val="12"/>
        </w:numPr>
        <w:rPr>
          <w:sz w:val="16"/>
          <w:szCs w:val="16"/>
        </w:rPr>
      </w:pPr>
      <w:r>
        <w:rPr>
          <w:sz w:val="16"/>
          <w:szCs w:val="16"/>
        </w:rPr>
        <w:t xml:space="preserve">Worked with clubs such as Vitesse, PEC Zwolle, Forest Green Rovers, Achilles ’29, VVV Venlo, NEC Nijmegen, Besiktas, </w:t>
      </w:r>
      <w:proofErr w:type="spellStart"/>
      <w:r>
        <w:rPr>
          <w:sz w:val="16"/>
          <w:szCs w:val="16"/>
        </w:rPr>
        <w:t>Konyaspor</w:t>
      </w:r>
      <w:proofErr w:type="spellEnd"/>
      <w:r>
        <w:rPr>
          <w:sz w:val="16"/>
          <w:szCs w:val="16"/>
        </w:rPr>
        <w:t>, Fenerbahce and St. Gallen</w:t>
      </w:r>
    </w:p>
    <w:p w14:paraId="22B76455" w14:textId="77777777" w:rsidR="005D3DC2" w:rsidRPr="009A4939" w:rsidRDefault="005D3DC2" w:rsidP="005D3DC2">
      <w:pPr>
        <w:pStyle w:val="ListParagraph"/>
        <w:numPr>
          <w:ilvl w:val="0"/>
          <w:numId w:val="12"/>
        </w:numPr>
        <w:rPr>
          <w:sz w:val="16"/>
          <w:szCs w:val="16"/>
        </w:rPr>
      </w:pPr>
      <w:r>
        <w:rPr>
          <w:sz w:val="16"/>
          <w:szCs w:val="16"/>
        </w:rPr>
        <w:t>Involved in player transfer and contract negotiation.</w:t>
      </w:r>
    </w:p>
    <w:p w14:paraId="16B44F7A" w14:textId="77777777" w:rsidR="005D3DC2" w:rsidRPr="00902B8F" w:rsidRDefault="005D3DC2" w:rsidP="005D3DC2">
      <w:pPr>
        <w:pStyle w:val="Heading4"/>
        <w:rPr>
          <w:sz w:val="16"/>
          <w:szCs w:val="16"/>
        </w:rPr>
      </w:pPr>
      <w:r>
        <w:rPr>
          <w:sz w:val="16"/>
          <w:szCs w:val="16"/>
        </w:rPr>
        <w:t>Crystal Palace</w:t>
      </w:r>
      <w:r w:rsidRPr="00902B8F">
        <w:rPr>
          <w:sz w:val="16"/>
          <w:szCs w:val="16"/>
        </w:rPr>
        <w:t xml:space="preserve">• </w:t>
      </w:r>
      <w:r>
        <w:rPr>
          <w:sz w:val="16"/>
          <w:szCs w:val="16"/>
        </w:rPr>
        <w:t>London-UK</w:t>
      </w:r>
      <w:r w:rsidRPr="00902B8F">
        <w:rPr>
          <w:sz w:val="16"/>
          <w:szCs w:val="16"/>
        </w:rPr>
        <w:t xml:space="preserve"> • </w:t>
      </w:r>
      <w:r>
        <w:rPr>
          <w:sz w:val="16"/>
          <w:szCs w:val="16"/>
        </w:rPr>
        <w:t>sep 2014</w:t>
      </w:r>
      <w:r w:rsidRPr="00902B8F">
        <w:rPr>
          <w:sz w:val="16"/>
          <w:szCs w:val="16"/>
        </w:rPr>
        <w:t xml:space="preserve"> •</w:t>
      </w:r>
      <w:r>
        <w:rPr>
          <w:sz w:val="16"/>
          <w:szCs w:val="16"/>
        </w:rPr>
        <w:t xml:space="preserve"> May 2015</w:t>
      </w:r>
      <w:r w:rsidRPr="00902B8F">
        <w:rPr>
          <w:sz w:val="16"/>
          <w:szCs w:val="16"/>
        </w:rPr>
        <w:t xml:space="preserve"> </w:t>
      </w:r>
    </w:p>
    <w:p w14:paraId="1E59CAE6" w14:textId="77777777" w:rsidR="005D3DC2" w:rsidRPr="00902B8F" w:rsidRDefault="005D3DC2" w:rsidP="005D3DC2">
      <w:pPr>
        <w:pStyle w:val="ListParagraph"/>
        <w:numPr>
          <w:ilvl w:val="0"/>
          <w:numId w:val="12"/>
        </w:numPr>
        <w:rPr>
          <w:sz w:val="16"/>
          <w:szCs w:val="16"/>
        </w:rPr>
      </w:pPr>
      <w:r>
        <w:rPr>
          <w:sz w:val="16"/>
          <w:szCs w:val="16"/>
        </w:rPr>
        <w:t>Scouting potential and known players within French, Dutch, Austria, German leagues creating &amp; sharing reports directly to the Chief scout (Tim Coe)</w:t>
      </w:r>
    </w:p>
    <w:p w14:paraId="75C98948" w14:textId="77777777" w:rsidR="005D3DC2" w:rsidRPr="00902B8F" w:rsidRDefault="005D3DC2" w:rsidP="005D3DC2">
      <w:pPr>
        <w:pStyle w:val="ListParagraph"/>
        <w:numPr>
          <w:ilvl w:val="0"/>
          <w:numId w:val="12"/>
        </w:numPr>
        <w:rPr>
          <w:sz w:val="16"/>
          <w:szCs w:val="16"/>
        </w:rPr>
      </w:pPr>
      <w:r>
        <w:rPr>
          <w:sz w:val="16"/>
          <w:szCs w:val="16"/>
        </w:rPr>
        <w:t>Providing in depth player data information, game stats and contract information</w:t>
      </w:r>
    </w:p>
    <w:p w14:paraId="4FA4840B" w14:textId="77777777" w:rsidR="005D3DC2" w:rsidRPr="009A4939" w:rsidRDefault="005D3DC2" w:rsidP="005D3DC2">
      <w:pPr>
        <w:pStyle w:val="ListParagraph"/>
        <w:numPr>
          <w:ilvl w:val="0"/>
          <w:numId w:val="12"/>
        </w:numPr>
        <w:rPr>
          <w:sz w:val="16"/>
          <w:szCs w:val="16"/>
        </w:rPr>
      </w:pPr>
      <w:r>
        <w:rPr>
          <w:sz w:val="16"/>
          <w:szCs w:val="16"/>
        </w:rPr>
        <w:t>Checking future tournaments, fixtures, and national tea call-ups to follow player progress.</w:t>
      </w:r>
    </w:p>
    <w:p w14:paraId="383CD716" w14:textId="77777777" w:rsidR="005D3DC2" w:rsidRPr="00902B8F" w:rsidRDefault="005D3DC2" w:rsidP="005D3DC2">
      <w:pPr>
        <w:pStyle w:val="Heading4"/>
        <w:rPr>
          <w:sz w:val="16"/>
          <w:szCs w:val="16"/>
        </w:rPr>
      </w:pPr>
      <w:r>
        <w:rPr>
          <w:sz w:val="16"/>
          <w:szCs w:val="16"/>
        </w:rPr>
        <w:t xml:space="preserve">Besiktas JK </w:t>
      </w:r>
      <w:r w:rsidRPr="00902B8F">
        <w:rPr>
          <w:sz w:val="16"/>
          <w:szCs w:val="16"/>
        </w:rPr>
        <w:t xml:space="preserve">• </w:t>
      </w:r>
      <w:r>
        <w:rPr>
          <w:sz w:val="16"/>
          <w:szCs w:val="16"/>
        </w:rPr>
        <w:t>Istanbul-Turkey</w:t>
      </w:r>
      <w:r w:rsidRPr="00902B8F">
        <w:rPr>
          <w:sz w:val="16"/>
          <w:szCs w:val="16"/>
        </w:rPr>
        <w:t xml:space="preserve"> • </w:t>
      </w:r>
      <w:r>
        <w:rPr>
          <w:sz w:val="16"/>
          <w:szCs w:val="16"/>
        </w:rPr>
        <w:t>sep 2013</w:t>
      </w:r>
      <w:r w:rsidRPr="00902B8F">
        <w:rPr>
          <w:sz w:val="16"/>
          <w:szCs w:val="16"/>
        </w:rPr>
        <w:t xml:space="preserve"> • </w:t>
      </w:r>
      <w:r>
        <w:rPr>
          <w:sz w:val="16"/>
          <w:szCs w:val="16"/>
        </w:rPr>
        <w:t>aug 2015</w:t>
      </w:r>
    </w:p>
    <w:p w14:paraId="11142808" w14:textId="77777777" w:rsidR="005D3DC2" w:rsidRPr="00902B8F" w:rsidRDefault="005D3DC2" w:rsidP="005D3DC2">
      <w:pPr>
        <w:pStyle w:val="ListParagraph"/>
        <w:numPr>
          <w:ilvl w:val="0"/>
          <w:numId w:val="12"/>
        </w:numPr>
        <w:rPr>
          <w:sz w:val="16"/>
          <w:szCs w:val="16"/>
        </w:rPr>
      </w:pPr>
      <w:r>
        <w:rPr>
          <w:sz w:val="16"/>
          <w:szCs w:val="16"/>
        </w:rPr>
        <w:t>Scouting potential stars within the Dutch, Belgian, and German competitions and creating reports for the head chief</w:t>
      </w:r>
    </w:p>
    <w:p w14:paraId="4D5087DB" w14:textId="77777777" w:rsidR="005D3DC2" w:rsidRPr="00902B8F" w:rsidRDefault="005D3DC2" w:rsidP="005D3DC2">
      <w:pPr>
        <w:pStyle w:val="ListParagraph"/>
        <w:numPr>
          <w:ilvl w:val="0"/>
          <w:numId w:val="12"/>
        </w:numPr>
        <w:rPr>
          <w:sz w:val="16"/>
          <w:szCs w:val="16"/>
        </w:rPr>
      </w:pPr>
      <w:r>
        <w:rPr>
          <w:sz w:val="16"/>
          <w:szCs w:val="16"/>
        </w:rPr>
        <w:t>Providing in depth player data information, game stats and contract information</w:t>
      </w:r>
    </w:p>
    <w:p w14:paraId="2578CB4E" w14:textId="77777777" w:rsidR="005D3DC2" w:rsidRPr="00902B8F" w:rsidRDefault="005D3DC2" w:rsidP="005D3DC2">
      <w:pPr>
        <w:pStyle w:val="ListParagraph"/>
        <w:numPr>
          <w:ilvl w:val="0"/>
          <w:numId w:val="12"/>
        </w:numPr>
        <w:rPr>
          <w:sz w:val="16"/>
          <w:szCs w:val="16"/>
        </w:rPr>
      </w:pPr>
      <w:r>
        <w:rPr>
          <w:sz w:val="16"/>
          <w:szCs w:val="16"/>
        </w:rPr>
        <w:t>Discussing player reports with the head scout team in Istanbul</w:t>
      </w:r>
    </w:p>
    <w:p w14:paraId="261C34A6" w14:textId="77777777" w:rsidR="005D3DC2" w:rsidRDefault="005D3DC2" w:rsidP="005D3DC2">
      <w:pPr>
        <w:pStyle w:val="ListParagraph"/>
        <w:numPr>
          <w:ilvl w:val="0"/>
          <w:numId w:val="12"/>
        </w:numPr>
        <w:rPr>
          <w:sz w:val="16"/>
          <w:szCs w:val="16"/>
        </w:rPr>
      </w:pPr>
      <w:r>
        <w:rPr>
          <w:sz w:val="16"/>
          <w:szCs w:val="16"/>
        </w:rPr>
        <w:t>Checking future tournaments, fixtures and national team call-ups to follow players’ progress.</w:t>
      </w:r>
    </w:p>
    <w:p w14:paraId="231C7875" w14:textId="6ADB9897" w:rsidR="005D3DC2" w:rsidRPr="00AB66B4" w:rsidRDefault="005D3DC2" w:rsidP="005D3DC2">
      <w:pPr>
        <w:pStyle w:val="ListParagraph"/>
        <w:numPr>
          <w:ilvl w:val="0"/>
          <w:numId w:val="12"/>
        </w:numPr>
        <w:rPr>
          <w:sz w:val="16"/>
          <w:szCs w:val="16"/>
        </w:rPr>
      </w:pPr>
      <w:r>
        <w:rPr>
          <w:sz w:val="16"/>
          <w:szCs w:val="16"/>
        </w:rPr>
        <w:t xml:space="preserve">Scouting local areas within </w:t>
      </w:r>
      <w:proofErr w:type="spellStart"/>
      <w:r>
        <w:rPr>
          <w:sz w:val="16"/>
          <w:szCs w:val="16"/>
        </w:rPr>
        <w:t>Beloften</w:t>
      </w:r>
      <w:proofErr w:type="spellEnd"/>
      <w:r>
        <w:rPr>
          <w:sz w:val="16"/>
          <w:szCs w:val="16"/>
        </w:rPr>
        <w:t xml:space="preserve"> </w:t>
      </w:r>
      <w:r w:rsidR="00C51CFD">
        <w:rPr>
          <w:sz w:val="16"/>
          <w:szCs w:val="16"/>
        </w:rPr>
        <w:t>league</w:t>
      </w:r>
      <w:r>
        <w:rPr>
          <w:sz w:val="16"/>
          <w:szCs w:val="16"/>
        </w:rPr>
        <w:t xml:space="preserve"> (reserve league), U19 league, National tournaments to identify talented youngsters from U14-18 to consider into youth sides.</w:t>
      </w:r>
    </w:p>
    <w:p w14:paraId="564EEC0E" w14:textId="31119D30" w:rsidR="00AB66B4" w:rsidRPr="00902B8F" w:rsidRDefault="00AB66B4" w:rsidP="00AB66B4">
      <w:pPr>
        <w:pStyle w:val="Heading4"/>
        <w:rPr>
          <w:sz w:val="16"/>
          <w:szCs w:val="16"/>
        </w:rPr>
      </w:pPr>
      <w:r>
        <w:rPr>
          <w:sz w:val="16"/>
          <w:szCs w:val="16"/>
        </w:rPr>
        <w:t>Sports data group</w:t>
      </w:r>
      <w:r w:rsidRPr="00902B8F">
        <w:rPr>
          <w:sz w:val="16"/>
          <w:szCs w:val="16"/>
        </w:rPr>
        <w:t xml:space="preserve"> • </w:t>
      </w:r>
      <w:r>
        <w:rPr>
          <w:sz w:val="16"/>
          <w:szCs w:val="16"/>
        </w:rPr>
        <w:t>Benelux region</w:t>
      </w:r>
      <w:r w:rsidRPr="00902B8F">
        <w:rPr>
          <w:sz w:val="16"/>
          <w:szCs w:val="16"/>
        </w:rPr>
        <w:t xml:space="preserve"> • </w:t>
      </w:r>
      <w:r>
        <w:rPr>
          <w:sz w:val="16"/>
          <w:szCs w:val="16"/>
        </w:rPr>
        <w:t>feb 2013</w:t>
      </w:r>
      <w:r w:rsidRPr="00902B8F">
        <w:rPr>
          <w:sz w:val="16"/>
          <w:szCs w:val="16"/>
        </w:rPr>
        <w:t xml:space="preserve"> •</w:t>
      </w:r>
      <w:r>
        <w:rPr>
          <w:sz w:val="16"/>
          <w:szCs w:val="16"/>
        </w:rPr>
        <w:t xml:space="preserve"> aug </w:t>
      </w:r>
      <w:r w:rsidRPr="00902B8F">
        <w:rPr>
          <w:sz w:val="16"/>
          <w:szCs w:val="16"/>
        </w:rPr>
        <w:t>20</w:t>
      </w:r>
      <w:r>
        <w:rPr>
          <w:sz w:val="16"/>
          <w:szCs w:val="16"/>
        </w:rPr>
        <w:t>15</w:t>
      </w:r>
    </w:p>
    <w:p w14:paraId="2CC2AA95" w14:textId="5B8BC201" w:rsidR="00AB66B4" w:rsidRPr="00902B8F" w:rsidRDefault="00AB66B4" w:rsidP="00AB66B4">
      <w:pPr>
        <w:pStyle w:val="ListParagraph"/>
        <w:numPr>
          <w:ilvl w:val="0"/>
          <w:numId w:val="12"/>
        </w:numPr>
        <w:rPr>
          <w:sz w:val="16"/>
          <w:szCs w:val="16"/>
        </w:rPr>
      </w:pPr>
      <w:r>
        <w:rPr>
          <w:sz w:val="16"/>
          <w:szCs w:val="16"/>
        </w:rPr>
        <w:t xml:space="preserve">Gathering statistics in real time during live football games (Eredivisie, </w:t>
      </w:r>
      <w:proofErr w:type="spellStart"/>
      <w:r>
        <w:rPr>
          <w:sz w:val="16"/>
          <w:szCs w:val="16"/>
        </w:rPr>
        <w:t>Eerste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Divisie</w:t>
      </w:r>
      <w:proofErr w:type="spellEnd"/>
      <w:r>
        <w:rPr>
          <w:sz w:val="16"/>
          <w:szCs w:val="16"/>
        </w:rPr>
        <w:t>, Belgium Pro League, Bundesliga, 2. Bundesliga)</w:t>
      </w:r>
    </w:p>
    <w:p w14:paraId="4316D345" w14:textId="263337D4" w:rsidR="00AB66B4" w:rsidRPr="00902B8F" w:rsidRDefault="00AB66B4" w:rsidP="00AB66B4">
      <w:pPr>
        <w:pStyle w:val="ListParagraph"/>
        <w:numPr>
          <w:ilvl w:val="0"/>
          <w:numId w:val="12"/>
        </w:numPr>
        <w:rPr>
          <w:sz w:val="16"/>
          <w:szCs w:val="16"/>
        </w:rPr>
      </w:pPr>
      <w:r>
        <w:rPr>
          <w:sz w:val="16"/>
          <w:szCs w:val="16"/>
        </w:rPr>
        <w:t>Feeding the stats collected through mobile software entry into platforms.</w:t>
      </w:r>
    </w:p>
    <w:p w14:paraId="70F8C9D7" w14:textId="59CE990C" w:rsidR="00AB66B4" w:rsidRDefault="00AB66B4" w:rsidP="00AB66B4">
      <w:pPr>
        <w:pStyle w:val="ListParagraph"/>
        <w:numPr>
          <w:ilvl w:val="0"/>
          <w:numId w:val="12"/>
        </w:numPr>
        <w:rPr>
          <w:sz w:val="16"/>
          <w:szCs w:val="16"/>
        </w:rPr>
      </w:pPr>
      <w:r>
        <w:rPr>
          <w:sz w:val="16"/>
          <w:szCs w:val="16"/>
        </w:rPr>
        <w:t>Providing reports after the game to cross-check against data entered during live coverage.</w:t>
      </w:r>
    </w:p>
    <w:p w14:paraId="65D24204" w14:textId="09ACAD18" w:rsidR="007136AD" w:rsidRDefault="007136AD" w:rsidP="007136AD">
      <w:pPr>
        <w:rPr>
          <w:sz w:val="16"/>
          <w:szCs w:val="16"/>
        </w:rPr>
      </w:pPr>
    </w:p>
    <w:p w14:paraId="407937ED" w14:textId="05636082" w:rsidR="007136AD" w:rsidRDefault="007136AD" w:rsidP="007136AD">
      <w:pPr>
        <w:rPr>
          <w:sz w:val="16"/>
          <w:szCs w:val="16"/>
        </w:rPr>
      </w:pPr>
    </w:p>
    <w:p w14:paraId="507A13CC" w14:textId="1B0F44C4" w:rsidR="007136AD" w:rsidRPr="007136AD" w:rsidRDefault="007136AD" w:rsidP="007136AD">
      <w:pPr>
        <w:rPr>
          <w:sz w:val="16"/>
          <w:szCs w:val="16"/>
        </w:rPr>
      </w:pPr>
      <w:r>
        <w:rPr>
          <w:sz w:val="16"/>
          <w:szCs w:val="16"/>
        </w:rPr>
        <w:t xml:space="preserve">References available upon request, with additional player scout reports are available from previous works. </w:t>
      </w:r>
    </w:p>
    <w:sectPr w:rsidR="007136AD" w:rsidRPr="007136AD" w:rsidSect="001F67A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720" w:right="864" w:bottom="288" w:left="72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387100" w14:textId="77777777" w:rsidR="00B42DA1" w:rsidRDefault="00B42DA1" w:rsidP="00713050">
      <w:pPr>
        <w:spacing w:line="240" w:lineRule="auto"/>
      </w:pPr>
      <w:r>
        <w:separator/>
      </w:r>
    </w:p>
  </w:endnote>
  <w:endnote w:type="continuationSeparator" w:id="0">
    <w:p w14:paraId="64B546DA" w14:textId="77777777" w:rsidR="00B42DA1" w:rsidRDefault="00B42DA1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A7A944" w14:textId="77777777" w:rsidR="001954F3" w:rsidRDefault="001954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B62396" w14:textId="77777777" w:rsidR="00C2098A" w:rsidRPr="001954F3" w:rsidRDefault="00C2098A" w:rsidP="001954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A1DB79" w14:textId="77777777" w:rsidR="001954F3" w:rsidRDefault="001954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904189" w14:textId="77777777" w:rsidR="00B42DA1" w:rsidRDefault="00B42DA1" w:rsidP="00713050">
      <w:pPr>
        <w:spacing w:line="240" w:lineRule="auto"/>
      </w:pPr>
      <w:r>
        <w:separator/>
      </w:r>
    </w:p>
  </w:footnote>
  <w:footnote w:type="continuationSeparator" w:id="0">
    <w:p w14:paraId="0BB6BAAD" w14:textId="77777777" w:rsidR="00B42DA1" w:rsidRDefault="00B42DA1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DC56FB" w14:textId="77777777" w:rsidR="001954F3" w:rsidRDefault="001954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7274E7" w14:textId="77777777" w:rsidR="001954F3" w:rsidRDefault="001954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874C72" w14:textId="77777777" w:rsidR="001954F3" w:rsidRDefault="001954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AC3AAD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1401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E960FC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58669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062AD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AEB0E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6AFE5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5411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4E04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6C2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0AB6B73"/>
    <w:multiLevelType w:val="hybridMultilevel"/>
    <w:tmpl w:val="AF500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BF55BA"/>
    <w:multiLevelType w:val="hybridMultilevel"/>
    <w:tmpl w:val="2F3EEC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972867">
    <w:abstractNumId w:val="9"/>
  </w:num>
  <w:num w:numId="2" w16cid:durableId="1940261398">
    <w:abstractNumId w:val="7"/>
  </w:num>
  <w:num w:numId="3" w16cid:durableId="1098982236">
    <w:abstractNumId w:val="6"/>
  </w:num>
  <w:num w:numId="4" w16cid:durableId="1859612476">
    <w:abstractNumId w:val="5"/>
  </w:num>
  <w:num w:numId="5" w16cid:durableId="1195995983">
    <w:abstractNumId w:val="4"/>
  </w:num>
  <w:num w:numId="6" w16cid:durableId="1846092940">
    <w:abstractNumId w:val="8"/>
  </w:num>
  <w:num w:numId="7" w16cid:durableId="1571237082">
    <w:abstractNumId w:val="3"/>
  </w:num>
  <w:num w:numId="8" w16cid:durableId="1886404235">
    <w:abstractNumId w:val="2"/>
  </w:num>
  <w:num w:numId="9" w16cid:durableId="1102922292">
    <w:abstractNumId w:val="1"/>
  </w:num>
  <w:num w:numId="10" w16cid:durableId="865867487">
    <w:abstractNumId w:val="0"/>
  </w:num>
  <w:num w:numId="11" w16cid:durableId="1541356120">
    <w:abstractNumId w:val="10"/>
  </w:num>
  <w:num w:numId="12" w16cid:durableId="7709029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3B5"/>
    <w:rsid w:val="00032342"/>
    <w:rsid w:val="00042687"/>
    <w:rsid w:val="00050817"/>
    <w:rsid w:val="000668B4"/>
    <w:rsid w:val="0007192B"/>
    <w:rsid w:val="00091382"/>
    <w:rsid w:val="000A07DA"/>
    <w:rsid w:val="000A2BFA"/>
    <w:rsid w:val="000A5034"/>
    <w:rsid w:val="000B0619"/>
    <w:rsid w:val="000B61CA"/>
    <w:rsid w:val="000C479A"/>
    <w:rsid w:val="000D757F"/>
    <w:rsid w:val="000E7AE5"/>
    <w:rsid w:val="000F7610"/>
    <w:rsid w:val="00114ED7"/>
    <w:rsid w:val="001300CA"/>
    <w:rsid w:val="00140B0E"/>
    <w:rsid w:val="001954F3"/>
    <w:rsid w:val="001A5CA9"/>
    <w:rsid w:val="001B2AC1"/>
    <w:rsid w:val="001B403A"/>
    <w:rsid w:val="001F0205"/>
    <w:rsid w:val="001F4583"/>
    <w:rsid w:val="001F67A0"/>
    <w:rsid w:val="00217980"/>
    <w:rsid w:val="00244AB5"/>
    <w:rsid w:val="00251E6C"/>
    <w:rsid w:val="00271662"/>
    <w:rsid w:val="0027404F"/>
    <w:rsid w:val="00290AAA"/>
    <w:rsid w:val="00293B83"/>
    <w:rsid w:val="002B091C"/>
    <w:rsid w:val="002C18FA"/>
    <w:rsid w:val="002C2CDD"/>
    <w:rsid w:val="002D3A40"/>
    <w:rsid w:val="002D45C6"/>
    <w:rsid w:val="002D53B5"/>
    <w:rsid w:val="002F03FA"/>
    <w:rsid w:val="00313E86"/>
    <w:rsid w:val="00333CD3"/>
    <w:rsid w:val="00340365"/>
    <w:rsid w:val="00342B64"/>
    <w:rsid w:val="00364079"/>
    <w:rsid w:val="003C5528"/>
    <w:rsid w:val="003D03E5"/>
    <w:rsid w:val="003E572B"/>
    <w:rsid w:val="004077FB"/>
    <w:rsid w:val="004244FF"/>
    <w:rsid w:val="00424DD9"/>
    <w:rsid w:val="004305E4"/>
    <w:rsid w:val="0046104A"/>
    <w:rsid w:val="004717C5"/>
    <w:rsid w:val="00494153"/>
    <w:rsid w:val="0049709D"/>
    <w:rsid w:val="004A24CC"/>
    <w:rsid w:val="004A68FA"/>
    <w:rsid w:val="00516708"/>
    <w:rsid w:val="00523479"/>
    <w:rsid w:val="00543DB7"/>
    <w:rsid w:val="005729B0"/>
    <w:rsid w:val="00583E4F"/>
    <w:rsid w:val="0059292C"/>
    <w:rsid w:val="005A260E"/>
    <w:rsid w:val="005D3DC2"/>
    <w:rsid w:val="005D4CC1"/>
    <w:rsid w:val="00610D3C"/>
    <w:rsid w:val="00634230"/>
    <w:rsid w:val="00641630"/>
    <w:rsid w:val="00641AEF"/>
    <w:rsid w:val="00673908"/>
    <w:rsid w:val="00684488"/>
    <w:rsid w:val="006A3CE7"/>
    <w:rsid w:val="006A7746"/>
    <w:rsid w:val="006C4C50"/>
    <w:rsid w:val="006D76B1"/>
    <w:rsid w:val="00713050"/>
    <w:rsid w:val="007136AD"/>
    <w:rsid w:val="00741125"/>
    <w:rsid w:val="00746F7F"/>
    <w:rsid w:val="007569C1"/>
    <w:rsid w:val="00763832"/>
    <w:rsid w:val="00772919"/>
    <w:rsid w:val="00783EC4"/>
    <w:rsid w:val="007D2696"/>
    <w:rsid w:val="007D2FD2"/>
    <w:rsid w:val="007D406E"/>
    <w:rsid w:val="007D6458"/>
    <w:rsid w:val="00811117"/>
    <w:rsid w:val="00823C54"/>
    <w:rsid w:val="00841146"/>
    <w:rsid w:val="0088504C"/>
    <w:rsid w:val="0089382B"/>
    <w:rsid w:val="00894C42"/>
    <w:rsid w:val="008A1907"/>
    <w:rsid w:val="008C6BCA"/>
    <w:rsid w:val="008C7B50"/>
    <w:rsid w:val="008D30BB"/>
    <w:rsid w:val="008E4B30"/>
    <w:rsid w:val="00902B8F"/>
    <w:rsid w:val="00906BEE"/>
    <w:rsid w:val="009243E7"/>
    <w:rsid w:val="00985D58"/>
    <w:rsid w:val="009A4939"/>
    <w:rsid w:val="009A4BB5"/>
    <w:rsid w:val="009B3C40"/>
    <w:rsid w:val="009B602E"/>
    <w:rsid w:val="009F7AD9"/>
    <w:rsid w:val="00A1078E"/>
    <w:rsid w:val="00A1308C"/>
    <w:rsid w:val="00A270C4"/>
    <w:rsid w:val="00A42540"/>
    <w:rsid w:val="00A50939"/>
    <w:rsid w:val="00A75B88"/>
    <w:rsid w:val="00A83413"/>
    <w:rsid w:val="00A97567"/>
    <w:rsid w:val="00AA6A40"/>
    <w:rsid w:val="00AA75F6"/>
    <w:rsid w:val="00AB66B4"/>
    <w:rsid w:val="00AC116A"/>
    <w:rsid w:val="00AD00FD"/>
    <w:rsid w:val="00AE2B4C"/>
    <w:rsid w:val="00AF0A8E"/>
    <w:rsid w:val="00B27019"/>
    <w:rsid w:val="00B41D20"/>
    <w:rsid w:val="00B42DA1"/>
    <w:rsid w:val="00B5664D"/>
    <w:rsid w:val="00B64210"/>
    <w:rsid w:val="00B76A83"/>
    <w:rsid w:val="00B8151A"/>
    <w:rsid w:val="00BA5B40"/>
    <w:rsid w:val="00BD0206"/>
    <w:rsid w:val="00BD4C51"/>
    <w:rsid w:val="00C2098A"/>
    <w:rsid w:val="00C27F01"/>
    <w:rsid w:val="00C51CFD"/>
    <w:rsid w:val="00C5444A"/>
    <w:rsid w:val="00C612DA"/>
    <w:rsid w:val="00C62C50"/>
    <w:rsid w:val="00C7741E"/>
    <w:rsid w:val="00C875AB"/>
    <w:rsid w:val="00C96E48"/>
    <w:rsid w:val="00CA3DF1"/>
    <w:rsid w:val="00CA4581"/>
    <w:rsid w:val="00CD7805"/>
    <w:rsid w:val="00CE18D5"/>
    <w:rsid w:val="00D0320A"/>
    <w:rsid w:val="00D04109"/>
    <w:rsid w:val="00D97A41"/>
    <w:rsid w:val="00DA649D"/>
    <w:rsid w:val="00DD3CF6"/>
    <w:rsid w:val="00DD5EF0"/>
    <w:rsid w:val="00DD6416"/>
    <w:rsid w:val="00DF4E0A"/>
    <w:rsid w:val="00E02DCD"/>
    <w:rsid w:val="00E04AE6"/>
    <w:rsid w:val="00E12C60"/>
    <w:rsid w:val="00E22E87"/>
    <w:rsid w:val="00E57630"/>
    <w:rsid w:val="00E71011"/>
    <w:rsid w:val="00E86C2B"/>
    <w:rsid w:val="00E96CFA"/>
    <w:rsid w:val="00E97657"/>
    <w:rsid w:val="00EB2D52"/>
    <w:rsid w:val="00EC0F81"/>
    <w:rsid w:val="00EF7CC9"/>
    <w:rsid w:val="00F207C0"/>
    <w:rsid w:val="00F20AE5"/>
    <w:rsid w:val="00F47E97"/>
    <w:rsid w:val="00F60008"/>
    <w:rsid w:val="00F645C7"/>
    <w:rsid w:val="00F64F0C"/>
    <w:rsid w:val="00F77489"/>
    <w:rsid w:val="00F90CC0"/>
    <w:rsid w:val="00FA3215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753D7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2" w:unhideWhenUsed="1" w:qFormat="1"/>
    <w:lsdException w:name="Date" w:semiHidden="1" w:uiPriority="1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011"/>
  </w:style>
  <w:style w:type="paragraph" w:styleId="Heading1">
    <w:name w:val="heading 1"/>
    <w:basedOn w:val="Normal"/>
    <w:link w:val="Heading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qFormat/>
    <w:rsid w:val="001F67A0"/>
    <w:pPr>
      <w:keepNext/>
      <w:keepLines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1011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71011"/>
    <w:rPr>
      <w:rFonts w:asciiTheme="majorHAnsi" w:eastAsiaTheme="majorEastAsia" w:hAnsiTheme="majorHAnsi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8"/>
    <w:semiHidden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3D03E5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E71011"/>
    <w:rPr>
      <w:rFonts w:asciiTheme="majorHAnsi" w:eastAsiaTheme="majorEastAsia" w:hAnsiTheme="majorHAnsi" w:cstheme="majorBidi"/>
      <w:iCs/>
      <w:caps/>
    </w:rPr>
  </w:style>
  <w:style w:type="paragraph" w:styleId="Header">
    <w:name w:val="header"/>
    <w:basedOn w:val="Normal"/>
    <w:link w:val="HeaderChar"/>
    <w:uiPriority w:val="99"/>
    <w:semiHidden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1F67A0"/>
    <w:pPr>
      <w:spacing w:line="240" w:lineRule="auto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71011"/>
  </w:style>
  <w:style w:type="paragraph" w:styleId="Footer">
    <w:name w:val="footer"/>
    <w:basedOn w:val="Normal"/>
    <w:link w:val="FooterChar"/>
    <w:uiPriority w:val="99"/>
    <w:semiHidden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71011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F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A75F6"/>
  </w:style>
  <w:style w:type="paragraph" w:styleId="BlockText">
    <w:name w:val="Block Text"/>
    <w:basedOn w:val="Normal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AA75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75F6"/>
  </w:style>
  <w:style w:type="paragraph" w:styleId="BodyText2">
    <w:name w:val="Body Text 2"/>
    <w:basedOn w:val="Normal"/>
    <w:link w:val="BodyText2Char"/>
    <w:uiPriority w:val="99"/>
    <w:semiHidden/>
    <w:unhideWhenUsed/>
    <w:rsid w:val="00AA75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A75F6"/>
  </w:style>
  <w:style w:type="paragraph" w:styleId="BodyText3">
    <w:name w:val="Body Text 3"/>
    <w:basedOn w:val="Normal"/>
    <w:link w:val="BodyText3Char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A75F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A75F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75F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A75F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A75F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A75F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A75F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13"/>
    <w:semiHidden/>
    <w:qFormat/>
    <w:rsid w:val="00AA75F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13"/>
    <w:semiHidden/>
    <w:rsid w:val="00E71011"/>
  </w:style>
  <w:style w:type="table" w:styleId="ColorfulGrid">
    <w:name w:val="Colorful Grid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A75F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75F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5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75F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1"/>
    <w:semiHidden/>
    <w:qFormat/>
    <w:rsid w:val="00AA75F6"/>
  </w:style>
  <w:style w:type="character" w:customStyle="1" w:styleId="DateChar">
    <w:name w:val="Date Char"/>
    <w:basedOn w:val="DefaultParagraphFont"/>
    <w:link w:val="Date"/>
    <w:uiPriority w:val="11"/>
    <w:semiHidden/>
    <w:rsid w:val="00E71011"/>
  </w:style>
  <w:style w:type="paragraph" w:styleId="DocumentMap">
    <w:name w:val="Document Map"/>
    <w:basedOn w:val="Normal"/>
    <w:link w:val="DocumentMap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A75F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A75F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A75F6"/>
  </w:style>
  <w:style w:type="character" w:styleId="Emphasis">
    <w:name w:val="Emphasis"/>
    <w:basedOn w:val="DefaultParagraphFont"/>
    <w:uiPriority w:val="10"/>
    <w:semiHidden/>
    <w:unhideWhenUsed/>
    <w:rsid w:val="00AA75F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75F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75F6"/>
    <w:rPr>
      <w:szCs w:val="20"/>
    </w:rPr>
  </w:style>
  <w:style w:type="table" w:styleId="GridTable1Light">
    <w:name w:val="Grid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E71011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AA75F6"/>
  </w:style>
  <w:style w:type="paragraph" w:styleId="HTMLAddress">
    <w:name w:val="HTML Address"/>
    <w:basedOn w:val="Normal"/>
    <w:link w:val="HTMLAddressChar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A75F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A75F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A75F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5F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A75F6"/>
    <w:rPr>
      <w:i/>
      <w:iCs/>
    </w:rPr>
  </w:style>
  <w:style w:type="character" w:styleId="Hyperlink">
    <w:name w:val="Hyperlink"/>
    <w:basedOn w:val="DefaultParagraphFont"/>
    <w:uiPriority w:val="99"/>
    <w:unhideWhenUsed/>
    <w:rsid w:val="00AA75F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D03E5"/>
    <w:rPr>
      <w:i/>
      <w:iCs/>
      <w:color w:val="D0181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A75F6"/>
  </w:style>
  <w:style w:type="paragraph" w:styleId="List">
    <w:name w:val="List"/>
    <w:basedOn w:val="Normal"/>
    <w:uiPriority w:val="99"/>
    <w:semiHidden/>
    <w:unhideWhenUsed/>
    <w:rsid w:val="00AA75F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A75F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A75F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A75F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A75F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A75F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A75F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AA75F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EA4E4E" w:themeColor="accent1"/>
        <w:bottom w:val="single" w:sz="4" w:space="0" w:color="EA4E4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A75F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5F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A75F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A75F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A75F6"/>
  </w:style>
  <w:style w:type="character" w:styleId="PageNumber">
    <w:name w:val="page number"/>
    <w:basedOn w:val="DefaultParagraphFont"/>
    <w:uiPriority w:val="99"/>
    <w:semiHidden/>
    <w:unhideWhenUsed/>
    <w:rsid w:val="00AA75F6"/>
  </w:style>
  <w:style w:type="table" w:styleId="PlainTable1">
    <w:name w:val="Plain Table 1"/>
    <w:basedOn w:val="Table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A75F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A75F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12"/>
    <w:semiHidden/>
    <w:qFormat/>
    <w:rsid w:val="00AA75F6"/>
  </w:style>
  <w:style w:type="character" w:customStyle="1" w:styleId="SalutationChar">
    <w:name w:val="Salutation Char"/>
    <w:basedOn w:val="DefaultParagraphFont"/>
    <w:link w:val="Salutation"/>
    <w:uiPriority w:val="12"/>
    <w:semiHidden/>
    <w:rsid w:val="00E71011"/>
  </w:style>
  <w:style w:type="paragraph" w:styleId="Signature">
    <w:name w:val="Signature"/>
    <w:basedOn w:val="Normal"/>
    <w:link w:val="Signature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A75F6"/>
  </w:style>
  <w:style w:type="character" w:styleId="Strong">
    <w:name w:val="Strong"/>
    <w:basedOn w:val="DefaultParagraphFont"/>
    <w:uiPriority w:val="22"/>
    <w:semiHidden/>
    <w:unhideWhenUsed/>
    <w:qFormat/>
    <w:rsid w:val="00AA75F6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A75F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A75F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A75F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A75F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A75F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A75F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A75F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A75F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A75F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A75F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A75F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A75F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A75F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A75F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A75F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A75F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A75F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A75F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A75F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A75F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A75F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A75F6"/>
  </w:style>
  <w:style w:type="table" w:styleId="TableProfessional">
    <w:name w:val="Table Professional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A75F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A75F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A75F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A75F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A7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A75F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A75F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A75F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A75F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A75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A75F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A75F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A75F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A75F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A75F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A75F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A75F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AB6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5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kayau@hotmail.co.uk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nsizc\AppData\Roaming\Microsoft\Templates\Polished%20resume,%20designed%20by%20MOO.dotx" TargetMode="External"/></Relationship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9C6AE26-747D-4421-A34C-F1240CCA56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E74AC7-499A-4A1C-84F0-42950085C8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67AD69-A213-46DF-AA9B-73F1C7B35B5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Polished resume, designed by MOO</Template>
  <TotalTime>0</TotalTime>
  <Pages>2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2024-06-09T23:32:00Z</dcterms:created>
  <dcterms:modified xsi:type="dcterms:W3CDTF">2024-06-09T23:32:00Z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