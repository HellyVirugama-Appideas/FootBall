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4C6D9" w14:textId="3C689973" w:rsidR="00816216" w:rsidRPr="005723EC" w:rsidRDefault="00BB6E95" w:rsidP="00141A4C">
      <w:pPr>
        <w:pStyle w:val="Titolo"/>
      </w:pPr>
      <w:r w:rsidRPr="005723EC">
        <w:t>Alessio Tornari</w:t>
      </w:r>
    </w:p>
    <w:p w14:paraId="45A7579E" w14:textId="3FD925C2" w:rsidR="00CC147A" w:rsidRPr="005723EC" w:rsidRDefault="00BB6E95">
      <w:r w:rsidRPr="005723EC">
        <w:t>Via Torino 28, Gabiano (AL)</w:t>
      </w:r>
      <w:r w:rsidR="00141A4C" w:rsidRPr="005723EC">
        <w:rPr>
          <w:lang w:bidi="it-IT"/>
        </w:rPr>
        <w:t> | </w:t>
      </w:r>
      <w:r w:rsidRPr="005723EC">
        <w:t>3404535361</w:t>
      </w:r>
      <w:r w:rsidR="00141A4C" w:rsidRPr="005723EC">
        <w:rPr>
          <w:lang w:bidi="it-IT"/>
        </w:rPr>
        <w:t> | </w:t>
      </w:r>
      <w:hyperlink r:id="rId8" w:history="1">
        <w:r w:rsidR="00CC147A" w:rsidRPr="005723EC">
          <w:rPr>
            <w:rStyle w:val="Collegamentoipertestuale"/>
          </w:rPr>
          <w:t>alessio.torna@gmail.com</w:t>
        </w:r>
      </w:hyperlink>
    </w:p>
    <w:p w14:paraId="761E601C" w14:textId="77777777" w:rsidR="00CC147A" w:rsidRPr="005723EC" w:rsidRDefault="00CC147A"/>
    <w:p w14:paraId="751F4A91" w14:textId="77777777" w:rsidR="003B257D" w:rsidRPr="005723EC" w:rsidRDefault="003B257D" w:rsidP="00CC147A">
      <w:pPr>
        <w:pStyle w:val="Titolo1"/>
      </w:pPr>
    </w:p>
    <w:p w14:paraId="7131E7C6" w14:textId="40C36F10" w:rsidR="00CC147A" w:rsidRPr="003442B2" w:rsidRDefault="00B715CC" w:rsidP="00CC147A">
      <w:pPr>
        <w:pStyle w:val="Titolo1"/>
        <w:rPr>
          <w:lang w:val="en-GB"/>
        </w:rPr>
      </w:pPr>
      <w:r w:rsidRPr="003442B2">
        <w:rPr>
          <w:lang w:val="en-GB"/>
        </w:rPr>
        <w:t>Personal informations</w:t>
      </w:r>
    </w:p>
    <w:p w14:paraId="3D25B42E" w14:textId="77777777" w:rsidR="003442B2" w:rsidRDefault="003442B2" w:rsidP="003B257D">
      <w:pPr>
        <w:pStyle w:val="Puntoelenco"/>
        <w:rPr>
          <w:lang w:val="en-GB"/>
        </w:rPr>
      </w:pPr>
      <w:r w:rsidRPr="003442B2">
        <w:rPr>
          <w:lang w:val="en-GB"/>
        </w:rPr>
        <w:t>Italian nationality</w:t>
      </w:r>
    </w:p>
    <w:p w14:paraId="65B55271" w14:textId="325580F1" w:rsidR="003B257D" w:rsidRPr="003442B2" w:rsidRDefault="003B257D" w:rsidP="003B257D">
      <w:pPr>
        <w:pStyle w:val="Puntoelenco"/>
        <w:rPr>
          <w:lang w:val="en-GB"/>
        </w:rPr>
      </w:pPr>
      <w:r w:rsidRPr="003442B2">
        <w:rPr>
          <w:lang w:val="en-GB" w:bidi="it-IT"/>
        </w:rPr>
        <w:t>Dat</w:t>
      </w:r>
      <w:r w:rsidR="003442B2">
        <w:rPr>
          <w:lang w:val="en-GB" w:bidi="it-IT"/>
        </w:rPr>
        <w:t>e of birth</w:t>
      </w:r>
      <w:r w:rsidRPr="003442B2">
        <w:rPr>
          <w:lang w:val="en-GB" w:bidi="it-IT"/>
        </w:rPr>
        <w:t>: 0</w:t>
      </w:r>
      <w:r w:rsidR="003442B2">
        <w:rPr>
          <w:lang w:val="en-GB" w:bidi="it-IT"/>
        </w:rPr>
        <w:t>4</w:t>
      </w:r>
      <w:r w:rsidRPr="003442B2">
        <w:rPr>
          <w:lang w:val="en-GB" w:bidi="it-IT"/>
        </w:rPr>
        <w:t>/0</w:t>
      </w:r>
      <w:r w:rsidR="003442B2">
        <w:rPr>
          <w:lang w:val="en-GB" w:bidi="it-IT"/>
        </w:rPr>
        <w:t>1</w:t>
      </w:r>
      <w:r w:rsidRPr="003442B2">
        <w:rPr>
          <w:lang w:val="en-GB" w:bidi="it-IT"/>
        </w:rPr>
        <w:t>/2001</w:t>
      </w:r>
    </w:p>
    <w:p w14:paraId="42926F9A" w14:textId="397D379B" w:rsidR="003B257D" w:rsidRPr="003442B2" w:rsidRDefault="003B257D" w:rsidP="003B257D">
      <w:pPr>
        <w:pStyle w:val="Puntoelenco"/>
      </w:pPr>
      <w:r w:rsidRPr="003442B2">
        <w:rPr>
          <w:lang w:bidi="it-IT"/>
        </w:rPr>
        <w:t>Resi</w:t>
      </w:r>
      <w:r w:rsidR="003442B2" w:rsidRPr="003442B2">
        <w:rPr>
          <w:lang w:bidi="it-IT"/>
        </w:rPr>
        <w:t>dence</w:t>
      </w:r>
      <w:r w:rsidRPr="003442B2">
        <w:rPr>
          <w:lang w:bidi="it-IT"/>
        </w:rPr>
        <w:t>: Via Torino 28, Gabiano (AL)</w:t>
      </w:r>
    </w:p>
    <w:p w14:paraId="77276961" w14:textId="25D8AD39" w:rsidR="003B257D" w:rsidRPr="003442B2" w:rsidRDefault="003442B2" w:rsidP="003B257D">
      <w:pPr>
        <w:pStyle w:val="Puntoelenco"/>
        <w:rPr>
          <w:lang w:val="en-GB"/>
        </w:rPr>
      </w:pPr>
      <w:r w:rsidRPr="003442B2">
        <w:rPr>
          <w:lang w:val="en-GB" w:bidi="it-IT"/>
        </w:rPr>
        <w:t>Marital status unmarried</w:t>
      </w:r>
    </w:p>
    <w:p w14:paraId="080FE103" w14:textId="77777777" w:rsidR="003442B2" w:rsidRDefault="003442B2" w:rsidP="003B257D">
      <w:pPr>
        <w:pStyle w:val="Puntoelenco"/>
        <w:rPr>
          <w:lang w:val="en-GB"/>
        </w:rPr>
      </w:pPr>
      <w:r w:rsidRPr="003442B2">
        <w:rPr>
          <w:lang w:val="en-GB" w:bidi="it-IT"/>
        </w:rPr>
        <w:t>B driving license for 3+ years</w:t>
      </w:r>
    </w:p>
    <w:p w14:paraId="10F1093D" w14:textId="4F1683DD" w:rsidR="003B257D" w:rsidRPr="005723EC" w:rsidRDefault="003B257D" w:rsidP="003B257D">
      <w:pPr>
        <w:pStyle w:val="Puntoelenco"/>
        <w:rPr>
          <w:lang w:val="de-DE"/>
        </w:rPr>
      </w:pPr>
      <w:r w:rsidRPr="005723EC">
        <w:rPr>
          <w:lang w:val="de-DE" w:bidi="it-IT"/>
        </w:rPr>
        <w:t>LinkedIn</w:t>
      </w:r>
      <w:r w:rsidR="003442B2" w:rsidRPr="005723EC">
        <w:rPr>
          <w:lang w:val="de-DE" w:bidi="it-IT"/>
        </w:rPr>
        <w:t>:</w:t>
      </w:r>
      <w:r w:rsidRPr="005723EC">
        <w:rPr>
          <w:lang w:val="de-DE" w:bidi="it-IT"/>
        </w:rPr>
        <w:t xml:space="preserve"> </w:t>
      </w:r>
      <w:r w:rsidRPr="005723EC">
        <w:rPr>
          <w:lang w:val="de-DE" w:bidi="it-IT"/>
        </w:rPr>
        <w:tab/>
      </w:r>
      <w:r w:rsidRPr="005723EC">
        <w:rPr>
          <w:lang w:val="de-DE" w:bidi="it-IT"/>
        </w:rPr>
        <w:tab/>
      </w:r>
      <w:hyperlink r:id="rId9" w:history="1">
        <w:r w:rsidRPr="005723EC">
          <w:rPr>
            <w:rStyle w:val="Collegamentoipertestuale"/>
            <w:lang w:val="de-DE" w:bidi="it-IT"/>
          </w:rPr>
          <w:t>https://www.linkedin.com/in/alessio-tornari-7443951b1/</w:t>
        </w:r>
      </w:hyperlink>
    </w:p>
    <w:p w14:paraId="147BB96D" w14:textId="383010CA" w:rsidR="003B257D" w:rsidRPr="003442B2" w:rsidRDefault="003442B2" w:rsidP="003B257D">
      <w:pPr>
        <w:pStyle w:val="Puntoelenco"/>
      </w:pPr>
      <w:r w:rsidRPr="003442B2">
        <w:rPr>
          <w:lang w:bidi="it-IT"/>
        </w:rPr>
        <w:t>Available to relocate for work</w:t>
      </w:r>
    </w:p>
    <w:p w14:paraId="642BAF36" w14:textId="3095251D" w:rsidR="00291676" w:rsidRPr="003442B2" w:rsidRDefault="003442B2" w:rsidP="003B257D">
      <w:pPr>
        <w:pStyle w:val="Puntoelenco"/>
        <w:rPr>
          <w:lang w:val="en-GB"/>
        </w:rPr>
      </w:pPr>
      <w:r w:rsidRPr="003442B2">
        <w:rPr>
          <w:lang w:val="en-GB" w:bidi="it-IT"/>
        </w:rPr>
        <w:t>Hobbies: football, cooking, electronics</w:t>
      </w:r>
    </w:p>
    <w:p w14:paraId="6642CA00" w14:textId="013D3187" w:rsidR="006270A9" w:rsidRPr="003442B2" w:rsidRDefault="003442B2">
      <w:pPr>
        <w:pStyle w:val="Titolo1"/>
        <w:rPr>
          <w:lang w:val="en-GB"/>
        </w:rPr>
      </w:pPr>
      <w:r>
        <w:rPr>
          <w:lang w:val="en-GB"/>
        </w:rPr>
        <w:t xml:space="preserve"> </w:t>
      </w:r>
      <w:r w:rsidRPr="003442B2">
        <w:rPr>
          <w:lang w:val="en-GB"/>
        </w:rPr>
        <w:t>Instruction</w:t>
      </w:r>
    </w:p>
    <w:p w14:paraId="54AEA394" w14:textId="77777777" w:rsidR="003442B2" w:rsidRPr="003442B2" w:rsidRDefault="003442B2" w:rsidP="001B29CF">
      <w:pPr>
        <w:pStyle w:val="Puntoelenco"/>
      </w:pPr>
      <w:r w:rsidRPr="003442B2">
        <w:rPr>
          <w:rFonts w:asciiTheme="majorHAnsi" w:eastAsiaTheme="majorEastAsia" w:hAnsiTheme="majorHAnsi" w:cstheme="majorBidi"/>
          <w:b/>
          <w:caps/>
          <w:color w:val="262626" w:themeColor="text1" w:themeTint="D9"/>
          <w:szCs w:val="24"/>
        </w:rPr>
        <w:t>ELECTRONIC EXPERT DIPLOMA | 2020 | A. SOBRERO TECHNICAL INSTITUTE, CASALE M.TO (AL)</w:t>
      </w:r>
    </w:p>
    <w:p w14:paraId="17802676" w14:textId="2A502F72" w:rsidR="003442B2" w:rsidRPr="003442B2" w:rsidRDefault="003442B2" w:rsidP="001B29CF">
      <w:pPr>
        <w:pStyle w:val="Puntoelenco"/>
        <w:rPr>
          <w:lang w:val="en-GB"/>
        </w:rPr>
      </w:pPr>
      <w:r w:rsidRPr="003442B2">
        <w:rPr>
          <w:lang w:bidi="it-IT"/>
        </w:rPr>
        <w:t xml:space="preserve"> Final grade: 95/100</w:t>
      </w:r>
    </w:p>
    <w:p w14:paraId="19563E1D" w14:textId="3897A23C" w:rsidR="006270A9" w:rsidRDefault="003442B2" w:rsidP="001B29CF">
      <w:pPr>
        <w:pStyle w:val="Puntoelenco"/>
        <w:rPr>
          <w:lang w:val="en-GB"/>
        </w:rPr>
      </w:pPr>
      <w:r w:rsidRPr="003442B2">
        <w:rPr>
          <w:lang w:val="en-GB" w:bidi="it-IT"/>
        </w:rPr>
        <w:t>Skills achieved: C/C++ language (school level), PLC language (school level), soldering, use of the main laboratory tools, use of tools for designing electrical diagrams (school level)</w:t>
      </w:r>
    </w:p>
    <w:p w14:paraId="5F10475C" w14:textId="77777777" w:rsidR="003442B2" w:rsidRPr="003442B2" w:rsidRDefault="003442B2" w:rsidP="003442B2">
      <w:pPr>
        <w:pStyle w:val="Puntoelenco"/>
        <w:numPr>
          <w:ilvl w:val="0"/>
          <w:numId w:val="0"/>
        </w:numPr>
        <w:ind w:left="216" w:hanging="216"/>
        <w:rPr>
          <w:lang w:val="en-GB"/>
        </w:rPr>
      </w:pPr>
    </w:p>
    <w:p w14:paraId="34D5AC16" w14:textId="77777777" w:rsidR="003442B2" w:rsidRDefault="003442B2" w:rsidP="003442B2">
      <w:pPr>
        <w:pStyle w:val="Puntoelenco"/>
        <w:rPr>
          <w:lang w:val="en-GB"/>
        </w:rPr>
      </w:pPr>
      <w:r w:rsidRPr="003442B2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GB"/>
        </w:rPr>
        <w:t>PET CERTIFICATE | 2020 | UNIVERSITY OF CAMBRIDGE</w:t>
      </w:r>
      <w:r>
        <w:rPr>
          <w:lang w:val="en-GB"/>
        </w:rPr>
        <w:t xml:space="preserve"> </w:t>
      </w:r>
    </w:p>
    <w:p w14:paraId="499A793D" w14:textId="547575EC" w:rsidR="006270A9" w:rsidRPr="003442B2" w:rsidRDefault="00BB6E95" w:rsidP="003442B2">
      <w:pPr>
        <w:pStyle w:val="Puntoelenco"/>
        <w:rPr>
          <w:lang w:val="en-GB"/>
        </w:rPr>
      </w:pPr>
      <w:r w:rsidRPr="003442B2">
        <w:rPr>
          <w:lang w:val="en-GB" w:bidi="it-IT"/>
        </w:rPr>
        <w:t>L</w:t>
      </w:r>
      <w:r w:rsidR="003442B2">
        <w:rPr>
          <w:lang w:val="en-GB" w:bidi="it-IT"/>
        </w:rPr>
        <w:t>evel</w:t>
      </w:r>
      <w:r w:rsidRPr="003442B2">
        <w:rPr>
          <w:lang w:val="en-GB" w:bidi="it-IT"/>
        </w:rPr>
        <w:t>: B1</w:t>
      </w:r>
    </w:p>
    <w:p w14:paraId="4629E716" w14:textId="6620EF34" w:rsidR="006270A9" w:rsidRDefault="003442B2">
      <w:pPr>
        <w:pStyle w:val="Puntoelenco"/>
        <w:rPr>
          <w:lang w:val="en-GB"/>
        </w:rPr>
      </w:pPr>
      <w:r>
        <w:rPr>
          <w:lang w:val="en-GB" w:bidi="it-IT"/>
        </w:rPr>
        <w:t>Final Score</w:t>
      </w:r>
      <w:r w:rsidR="00BB6E95" w:rsidRPr="003442B2">
        <w:rPr>
          <w:lang w:val="en-GB" w:bidi="it-IT"/>
        </w:rPr>
        <w:t>:</w:t>
      </w:r>
      <w:r w:rsidR="00BB6E95" w:rsidRPr="003442B2">
        <w:rPr>
          <w:lang w:val="en-GB"/>
        </w:rPr>
        <w:t xml:space="preserve"> 152</w:t>
      </w:r>
    </w:p>
    <w:p w14:paraId="3D6FE64B" w14:textId="77777777" w:rsidR="003442B2" w:rsidRPr="003442B2" w:rsidRDefault="003442B2" w:rsidP="003442B2">
      <w:pPr>
        <w:pStyle w:val="Puntoelenco"/>
        <w:numPr>
          <w:ilvl w:val="0"/>
          <w:numId w:val="0"/>
        </w:numPr>
        <w:ind w:left="216" w:hanging="216"/>
        <w:rPr>
          <w:lang w:val="en-GB"/>
        </w:rPr>
      </w:pPr>
    </w:p>
    <w:p w14:paraId="405D6657" w14:textId="77777777" w:rsidR="003442B2" w:rsidRPr="005723EC" w:rsidRDefault="003442B2" w:rsidP="003442B2">
      <w:pPr>
        <w:pStyle w:val="Puntoelenco"/>
        <w:rPr>
          <w:lang w:val="en-GB"/>
        </w:rPr>
      </w:pPr>
      <w:r w:rsidRPr="005723EC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GB"/>
        </w:rPr>
        <w:t>COMAU ROBOTICS LICENSE | 2020 | COMAU WEB ACADEMY</w:t>
      </w:r>
      <w:r w:rsidRPr="005723EC">
        <w:rPr>
          <w:lang w:val="en-GB"/>
        </w:rPr>
        <w:t xml:space="preserve"> </w:t>
      </w:r>
    </w:p>
    <w:p w14:paraId="273B20D2" w14:textId="32B59F71" w:rsidR="009A0ABC" w:rsidRDefault="003442B2" w:rsidP="003442B2">
      <w:pPr>
        <w:pStyle w:val="Puntoelenco"/>
        <w:rPr>
          <w:lang w:val="en-GB"/>
        </w:rPr>
      </w:pPr>
      <w:r w:rsidRPr="00A45121">
        <w:rPr>
          <w:lang w:val="en-GB" w:bidi="it-IT"/>
        </w:rPr>
        <w:t>License for first level robotic programming</w:t>
      </w:r>
    </w:p>
    <w:p w14:paraId="3B670E0A" w14:textId="77777777" w:rsidR="00A45121" w:rsidRPr="00A45121" w:rsidRDefault="00A45121" w:rsidP="00A45121">
      <w:pPr>
        <w:pStyle w:val="Puntoelenco"/>
        <w:numPr>
          <w:ilvl w:val="0"/>
          <w:numId w:val="0"/>
        </w:numPr>
        <w:ind w:left="216" w:hanging="216"/>
        <w:rPr>
          <w:lang w:val="en-GB"/>
        </w:rPr>
      </w:pPr>
    </w:p>
    <w:p w14:paraId="7ECF32CA" w14:textId="77777777" w:rsidR="00A45121" w:rsidRPr="005723EC" w:rsidRDefault="00A45121" w:rsidP="00CC147A">
      <w:pPr>
        <w:pStyle w:val="Puntoelenco"/>
        <w:rPr>
          <w:lang w:val="en-GB"/>
        </w:rPr>
      </w:pPr>
      <w:r w:rsidRPr="005723EC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GB"/>
        </w:rPr>
        <w:t>INTRODUCTION TO PLASTICS AND FAILURE ANALYSIS | 2024 | PROPLAST</w:t>
      </w:r>
    </w:p>
    <w:p w14:paraId="2640D710" w14:textId="6EBEE4F5" w:rsidR="009A0ABC" w:rsidRDefault="00B94A5C" w:rsidP="00CC147A">
      <w:pPr>
        <w:pStyle w:val="Puntoelenco"/>
        <w:rPr>
          <w:lang w:val="en-GB"/>
        </w:rPr>
      </w:pPr>
      <w:r w:rsidRPr="005723EC">
        <w:rPr>
          <w:lang w:val="en-GB"/>
        </w:rPr>
        <w:t>Introduction to plastic materials and failure analysis applied to thermoplastic polymers.</w:t>
      </w:r>
    </w:p>
    <w:p w14:paraId="0B0CFF5E" w14:textId="77777777" w:rsidR="005723EC" w:rsidRPr="00B94A5C" w:rsidRDefault="005723EC" w:rsidP="005723EC">
      <w:pPr>
        <w:pStyle w:val="Puntoelenco"/>
        <w:numPr>
          <w:ilvl w:val="0"/>
          <w:numId w:val="0"/>
        </w:numPr>
        <w:ind w:left="216"/>
        <w:rPr>
          <w:lang w:val="en-GB"/>
        </w:rPr>
      </w:pPr>
    </w:p>
    <w:p w14:paraId="6AFAB8B1" w14:textId="77777777" w:rsidR="00B94A5C" w:rsidRPr="00B94A5C" w:rsidRDefault="00B94A5C" w:rsidP="00C620B9">
      <w:pPr>
        <w:pStyle w:val="Puntoelenco"/>
        <w:rPr>
          <w:lang w:val="en-GB"/>
        </w:rPr>
      </w:pPr>
      <w:r w:rsidRPr="00B94A5C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GB"/>
        </w:rPr>
        <w:t>MATCH ANALYSIS COURSE | FEBRUARY-MARCH 2024| SICS</w:t>
      </w:r>
    </w:p>
    <w:p w14:paraId="59A37192" w14:textId="49685222" w:rsidR="00B94A5C" w:rsidRPr="00B94A5C" w:rsidRDefault="00B94A5C" w:rsidP="00B94A5C">
      <w:pPr>
        <w:pStyle w:val="Puntoelenco"/>
        <w:rPr>
          <w:lang w:val="en-GB"/>
        </w:rPr>
      </w:pPr>
      <w:r w:rsidRPr="00B94A5C">
        <w:rPr>
          <w:lang w:val="en-GB"/>
        </w:rPr>
        <w:t>Match analysis course - football tactics.</w:t>
      </w:r>
    </w:p>
    <w:p w14:paraId="6E48C567" w14:textId="6E062BD8" w:rsidR="00B94A5C" w:rsidRPr="00B94A5C" w:rsidRDefault="00B94A5C" w:rsidP="00B94A5C">
      <w:pPr>
        <w:pStyle w:val="Puntoelenco"/>
        <w:rPr>
          <w:lang w:val="en-GB"/>
        </w:rPr>
      </w:pPr>
      <w:r w:rsidRPr="00B94A5C">
        <w:rPr>
          <w:lang w:val="en-GB"/>
        </w:rPr>
        <w:t>Use of software dedicated to tactical analysis (VideoMatch, VMpresenter, Dynamic, SuperSchemi)</w:t>
      </w:r>
    </w:p>
    <w:p w14:paraId="78C9F8AD" w14:textId="43DAD36D" w:rsidR="00B94A5C" w:rsidRPr="00B94A5C" w:rsidRDefault="00B94A5C" w:rsidP="00B94A5C">
      <w:pPr>
        <w:pStyle w:val="Puntoelenco"/>
        <w:rPr>
          <w:lang w:val="en-GB"/>
        </w:rPr>
      </w:pPr>
      <w:r w:rsidRPr="00B94A5C">
        <w:rPr>
          <w:lang w:val="en-GB"/>
        </w:rPr>
        <w:t>Final score: 7.4/10</w:t>
      </w:r>
    </w:p>
    <w:p w14:paraId="7755F337" w14:textId="2C115BD6" w:rsidR="00B94A5C" w:rsidRPr="00B94A5C" w:rsidRDefault="00B94A5C" w:rsidP="00B94A5C">
      <w:pPr>
        <w:pStyle w:val="Puntoelenco"/>
        <w:rPr>
          <w:lang w:val="en-GB"/>
        </w:rPr>
      </w:pPr>
      <w:r w:rsidRPr="00B94A5C">
        <w:rPr>
          <w:lang w:val="en-GB"/>
        </w:rPr>
        <w:t>Registered as a tactical analyst, ranked fourth in the March 2024 ranking.</w:t>
      </w:r>
    </w:p>
    <w:p w14:paraId="7DC128C5" w14:textId="3F9AA834" w:rsidR="00C620B9" w:rsidRDefault="00B94A5C" w:rsidP="00B94A5C">
      <w:pPr>
        <w:pStyle w:val="Puntoelenco"/>
        <w:rPr>
          <w:lang w:val="en-GB"/>
        </w:rPr>
      </w:pPr>
      <w:r w:rsidRPr="00B94A5C">
        <w:rPr>
          <w:lang w:val="en-GB"/>
        </w:rPr>
        <w:t xml:space="preserve">Ranking link: </w:t>
      </w:r>
      <w:hyperlink r:id="rId10" w:history="1">
        <w:r w:rsidR="000E1D94" w:rsidRPr="0019647A">
          <w:rPr>
            <w:rStyle w:val="Collegamentoipertestuale"/>
            <w:lang w:val="en-GB"/>
          </w:rPr>
          <w:t>https://www.sics.it/wp-content/uploads/2024/04/Graduatoria-corso-25.pdf</w:t>
        </w:r>
      </w:hyperlink>
    </w:p>
    <w:p w14:paraId="26E5206F" w14:textId="77777777" w:rsidR="000E1D94" w:rsidRDefault="000E1D94" w:rsidP="000E1D94">
      <w:pPr>
        <w:pStyle w:val="Puntoelenco"/>
        <w:numPr>
          <w:ilvl w:val="0"/>
          <w:numId w:val="0"/>
        </w:numPr>
        <w:ind w:left="216" w:hanging="216"/>
        <w:rPr>
          <w:lang w:val="en-GB"/>
        </w:rPr>
      </w:pPr>
    </w:p>
    <w:p w14:paraId="35B3CBC9" w14:textId="58F090C0" w:rsidR="000E1D94" w:rsidRDefault="000E1D94" w:rsidP="000E1D94">
      <w:pPr>
        <w:pStyle w:val="Puntoelenco"/>
        <w:rPr>
          <w:lang w:val="en-GB"/>
        </w:rPr>
      </w:pPr>
      <w: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GB"/>
        </w:rPr>
        <w:t>PFSA education | performance analysis in football</w:t>
      </w:r>
    </w:p>
    <w:p w14:paraId="2A762A4A" w14:textId="1BECD000" w:rsidR="000E1D94" w:rsidRDefault="000E1D94" w:rsidP="00A22627">
      <w:pPr>
        <w:pStyle w:val="Puntoelenco"/>
        <w:rPr>
          <w:lang w:val="en-GB"/>
        </w:rPr>
      </w:pPr>
      <w:r>
        <w:rPr>
          <w:lang w:val="en-GB"/>
        </w:rPr>
        <w:t>PFSA Level 1</w:t>
      </w:r>
      <w:r w:rsidR="00A22627">
        <w:rPr>
          <w:lang w:val="en-GB"/>
        </w:rPr>
        <w:t>, knowledge obtained:</w:t>
      </w:r>
    </w:p>
    <w:p w14:paraId="43EFEF71" w14:textId="69880F44" w:rsidR="00A22627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t>- What performance analysis is</w:t>
      </w:r>
    </w:p>
    <w:p w14:paraId="63EC19B1" w14:textId="79085D4A" w:rsidR="00A22627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t>- How performance analysis is integrated at top-flight football clubs</w:t>
      </w:r>
    </w:p>
    <w:p w14:paraId="1A977EA5" w14:textId="329201BD" w:rsidR="00A22627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lastRenderedPageBreak/>
        <w:t>- The key technological tools used in performance analysis</w:t>
      </w:r>
    </w:p>
    <w:p w14:paraId="5195A0D9" w14:textId="723CF833" w:rsidR="00A22627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t>- The data science techniques that underpin data analysis at football clubs</w:t>
      </w:r>
    </w:p>
    <w:p w14:paraId="3F3380E4" w14:textId="18E19605" w:rsidR="00A22627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t>- The different types of player performance data and how they are used</w:t>
      </w:r>
    </w:p>
    <w:p w14:paraId="6CD57CD2" w14:textId="732FCD80" w:rsidR="00A22627" w:rsidRPr="000E1D94" w:rsidRDefault="00A22627" w:rsidP="00A22627">
      <w:pPr>
        <w:pStyle w:val="Puntoelenco"/>
        <w:numPr>
          <w:ilvl w:val="0"/>
          <w:numId w:val="0"/>
        </w:numPr>
        <w:ind w:left="216" w:firstLine="504"/>
        <w:rPr>
          <w:lang w:val="en-GB"/>
        </w:rPr>
      </w:pPr>
      <w:r>
        <w:rPr>
          <w:lang w:val="en-GB"/>
        </w:rPr>
        <w:t>- The workflow of a typical analysis department</w:t>
      </w:r>
    </w:p>
    <w:p w14:paraId="66B7202C" w14:textId="55C20C50" w:rsidR="00993ED3" w:rsidRPr="00993ED3" w:rsidRDefault="00993ED3" w:rsidP="005723EC">
      <w:pPr>
        <w:pStyle w:val="Titolo1"/>
        <w:rPr>
          <w:lang w:val="en-GB"/>
        </w:rPr>
      </w:pPr>
      <w:r w:rsidRPr="00993ED3">
        <w:rPr>
          <w:lang w:val="en-GB"/>
        </w:rPr>
        <w:t>Experience</w:t>
      </w:r>
    </w:p>
    <w:p w14:paraId="0DA19A0A" w14:textId="4D5F1F7F" w:rsidR="006270A9" w:rsidRPr="00993ED3" w:rsidRDefault="00993ED3" w:rsidP="00993ED3">
      <w:pPr>
        <w:pStyle w:val="Titolo2"/>
        <w:rPr>
          <w:lang w:val="en-GB"/>
        </w:rPr>
      </w:pPr>
      <w:r w:rsidRPr="00993ED3">
        <w:rPr>
          <w:lang w:val="en-GB"/>
        </w:rPr>
        <w:t>ELECTRONIC LABORATORY TECHNICIAN | ALIENTECH | JUNE 2018</w:t>
      </w:r>
    </w:p>
    <w:p w14:paraId="77D0DB27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Period of school-work alternation.</w:t>
      </w:r>
    </w:p>
    <w:p w14:paraId="6E141D6C" w14:textId="77777777" w:rsid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Carrying out electronic tests on car control units.</w:t>
      </w:r>
    </w:p>
    <w:p w14:paraId="3321FB3B" w14:textId="77777777" w:rsid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</w:p>
    <w:p w14:paraId="151CC3ED" w14:textId="40E44396" w:rsidR="00FF5E16" w:rsidRPr="00993ED3" w:rsidRDefault="00993ED3" w:rsidP="00993ED3">
      <w:pPr>
        <w:pStyle w:val="Titolo2"/>
        <w:rPr>
          <w:lang w:val="en-GB"/>
        </w:rPr>
      </w:pPr>
      <w:r w:rsidRPr="00993ED3">
        <w:rPr>
          <w:lang w:val="en-GB"/>
        </w:rPr>
        <w:t>ELECTRONIC LABORATORY TECHNICIAN | ELTEK SPA | OCTOBER 2020 - PRESENT</w:t>
      </w:r>
    </w:p>
    <w:p w14:paraId="2D00348D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Carrying out electronic tests on sensors used in the Automotive sector, mainly AdBlue sensors and conductivity sensors (used in the "Fuel Cell" sector)</w:t>
      </w:r>
    </w:p>
    <w:p w14:paraId="7BECD205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Creation of the sensor: from PCB programming through body soldering, calibration and final checks.</w:t>
      </w:r>
    </w:p>
    <w:p w14:paraId="474210FD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Use and knowledge of the main laboratory instruments (oscilloscope, multimeter, power supply) and use of measuring instruments (refractometer, conductivity meter).</w:t>
      </w:r>
    </w:p>
    <w:p w14:paraId="4C928776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Reporting.</w:t>
      </w:r>
    </w:p>
    <w:p w14:paraId="2C6393A2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Data analysis and processing.</w:t>
      </w:r>
    </w:p>
    <w:p w14:paraId="0323788F" w14:textId="77777777" w:rsidR="00993ED3" w:rsidRPr="00993ED3" w:rsidRDefault="00993ED3" w:rsidP="00993ED3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  <w:r w:rsidRPr="00993ED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  <w:t>· Problem solving and failure analysis.</w:t>
      </w:r>
    </w:p>
    <w:p w14:paraId="3CE3685E" w14:textId="520B7042" w:rsidR="009A0ABC" w:rsidRPr="003442B2" w:rsidRDefault="00993ED3" w:rsidP="00993ED3">
      <w:pPr>
        <w:pStyle w:val="Titolo1"/>
        <w:rPr>
          <w:lang w:val="en-GB"/>
        </w:rPr>
      </w:pPr>
      <w:r w:rsidRPr="00993ED3">
        <w:rPr>
          <w:lang w:val="en-GB"/>
        </w:rPr>
        <w:t>Skills and abilities</w:t>
      </w:r>
    </w:p>
    <w:p w14:paraId="1FF0FE9B" w14:textId="1E018F43" w:rsidR="00993ED3" w:rsidRPr="00993ED3" w:rsidRDefault="00236F5E" w:rsidP="009A0ABC">
      <w:pPr>
        <w:pStyle w:val="Puntoelenco"/>
      </w:pPr>
      <w: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softwares</w:t>
      </w:r>
    </w:p>
    <w:p w14:paraId="2FA528AA" w14:textId="77777777" w:rsidR="00993ED3" w:rsidRPr="00236F5E" w:rsidRDefault="00993ED3" w:rsidP="00236F5E">
      <w:pPr>
        <w:pStyle w:val="Puntoelenco"/>
        <w:rPr>
          <w:b/>
          <w:caps/>
          <w:lang w:val="en-GB"/>
        </w:rPr>
      </w:pPr>
      <w:r w:rsidRPr="00993ED3">
        <w:rPr>
          <w:lang w:val="en-GB"/>
        </w:rPr>
        <w:t>Excellent use of the Office package (Word, Excel, Powerpoint).</w:t>
      </w:r>
    </w:p>
    <w:p w14:paraId="2AF9ECF9" w14:textId="33482D90" w:rsidR="00236F5E" w:rsidRPr="005723EC" w:rsidRDefault="00236F5E" w:rsidP="00236F5E">
      <w:pPr>
        <w:pStyle w:val="Puntoelenco"/>
        <w:rPr>
          <w:b/>
          <w:caps/>
          <w:lang w:val="en-GB"/>
        </w:rPr>
      </w:pPr>
      <w:r>
        <w:rPr>
          <w:lang w:val="en-GB"/>
        </w:rPr>
        <w:t xml:space="preserve">Knowledge of </w:t>
      </w:r>
      <w:r w:rsidR="005723EC">
        <w:rPr>
          <w:lang w:val="en-GB"/>
        </w:rPr>
        <w:t>Apple softwares (Keynote)</w:t>
      </w:r>
    </w:p>
    <w:p w14:paraId="3B349D7C" w14:textId="17020484" w:rsidR="005723EC" w:rsidRPr="00563D88" w:rsidRDefault="005723EC" w:rsidP="00236F5E">
      <w:pPr>
        <w:pStyle w:val="Puntoelenco"/>
        <w:rPr>
          <w:b/>
          <w:caps/>
          <w:lang w:val="en-GB"/>
        </w:rPr>
      </w:pPr>
      <w:r>
        <w:rPr>
          <w:lang w:val="en-GB"/>
        </w:rPr>
        <w:t>Knowledge of Adobe package</w:t>
      </w:r>
    </w:p>
    <w:p w14:paraId="38C40235" w14:textId="781A2936" w:rsidR="00563D88" w:rsidRPr="005723EC" w:rsidRDefault="00563D88" w:rsidP="00236F5E">
      <w:pPr>
        <w:pStyle w:val="Puntoelenco"/>
        <w:rPr>
          <w:b/>
          <w:caps/>
          <w:lang w:val="en-GB"/>
        </w:rPr>
      </w:pPr>
      <w:r>
        <w:rPr>
          <w:lang w:val="en-GB"/>
        </w:rPr>
        <w:t>Knowledge of match analysis programs ( Hudl Sportscode, VideoMatch, Dynamic)</w:t>
      </w:r>
    </w:p>
    <w:p w14:paraId="2EB983C9" w14:textId="77777777" w:rsidR="005723EC" w:rsidRPr="00993ED3" w:rsidRDefault="005723EC" w:rsidP="005723EC">
      <w:pPr>
        <w:pStyle w:val="Puntoelenco"/>
        <w:numPr>
          <w:ilvl w:val="0"/>
          <w:numId w:val="0"/>
        </w:numPr>
        <w:ind w:left="216"/>
        <w:rPr>
          <w:b/>
          <w:caps/>
          <w:lang w:val="en-GB"/>
        </w:rPr>
      </w:pPr>
    </w:p>
    <w:p w14:paraId="57B02D17" w14:textId="77777777" w:rsidR="00993ED3" w:rsidRDefault="00993ED3" w:rsidP="009A0ABC">
      <w:pPr>
        <w:pStyle w:val="Titolo2"/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  <w:lang w:val="en-GB"/>
        </w:rPr>
      </w:pPr>
    </w:p>
    <w:p w14:paraId="007EC719" w14:textId="49411D6E" w:rsidR="009A0ABC" w:rsidRPr="00993ED3" w:rsidRDefault="00236F5E" w:rsidP="009A0ABC">
      <w:pPr>
        <w:pStyle w:val="Titolo2"/>
      </w:pPr>
      <w:r w:rsidRPr="00236F5E">
        <w:t>PROGRAMMING LANGUAGES AND TOOLS</w:t>
      </w:r>
    </w:p>
    <w:p w14:paraId="3730C258" w14:textId="5A5F5032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Basic knowledge of C, C++, PLC and Matlab languages.</w:t>
      </w:r>
    </w:p>
    <w:p w14:paraId="649C8A2D" w14:textId="2565F128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Basic knowledge of electronics, electrical engineering and reading of electrical diagrams</w:t>
      </w:r>
    </w:p>
    <w:p w14:paraId="646DC2E0" w14:textId="7649A785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Main knowledge of telecommunications and main network equipment</w:t>
      </w:r>
    </w:p>
    <w:p w14:paraId="61DA061B" w14:textId="73F7666E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Basic knowledge of electrical diagram design tools (Labview, Multisim)</w:t>
      </w:r>
    </w:p>
    <w:p w14:paraId="4D9A7D68" w14:textId="69DCD3C9" w:rsidR="00291676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Use of data acquisition and processing tools for CAN and SENT communication (Busmater, CANalyzer, Matlab, Visual SENT)</w:t>
      </w:r>
    </w:p>
    <w:p w14:paraId="03BE8FD6" w14:textId="66A47E51" w:rsidR="00236F5E" w:rsidRPr="00236F5E" w:rsidRDefault="00236F5E" w:rsidP="00236F5E">
      <w:pPr>
        <w:pStyle w:val="Titolo2"/>
        <w:rPr>
          <w:lang w:val="en-GB"/>
        </w:rPr>
      </w:pPr>
      <w:r>
        <w:rPr>
          <w:lang w:val="en-GB"/>
        </w:rPr>
        <w:t>Languages</w:t>
      </w:r>
    </w:p>
    <w:p w14:paraId="130D7F12" w14:textId="3EC3A4C0" w:rsidR="00236F5E" w:rsidRDefault="00236F5E" w:rsidP="00236F5E">
      <w:pPr>
        <w:pStyle w:val="Puntoelenco"/>
        <w:rPr>
          <w:lang w:val="en-GB"/>
        </w:rPr>
      </w:pPr>
      <w:r>
        <w:rPr>
          <w:lang w:val="en-GB"/>
        </w:rPr>
        <w:t>Italian: native speaker</w:t>
      </w:r>
    </w:p>
    <w:p w14:paraId="40A0B48C" w14:textId="25885E9E" w:rsid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English: good knowledge of written and spoken</w:t>
      </w:r>
      <w:r>
        <w:rPr>
          <w:lang w:val="en-GB"/>
        </w:rPr>
        <w:t>.</w:t>
      </w:r>
    </w:p>
    <w:p w14:paraId="13C9537C" w14:textId="556B4319" w:rsidR="00236F5E" w:rsidRDefault="00236F5E" w:rsidP="00236F5E">
      <w:pPr>
        <w:pStyle w:val="Puntoelenco"/>
        <w:rPr>
          <w:lang w:val="en-GB"/>
        </w:rPr>
      </w:pPr>
      <w:r>
        <w:rPr>
          <w:lang w:val="en-GB"/>
        </w:rPr>
        <w:t>Spanish: basic knowledge of written and spoken.</w:t>
      </w:r>
    </w:p>
    <w:p w14:paraId="10B5001C" w14:textId="28B81339" w:rsidR="005723EC" w:rsidRPr="005723EC" w:rsidRDefault="005723EC" w:rsidP="005723EC">
      <w:pPr>
        <w:pStyle w:val="Titolo2"/>
        <w:rPr>
          <w:lang w:val="en-GB"/>
        </w:rPr>
      </w:pPr>
      <w:r>
        <w:rPr>
          <w:lang w:val="en-GB"/>
        </w:rPr>
        <w:t>match analysis</w:t>
      </w:r>
      <w:r w:rsidR="000E1D94">
        <w:rPr>
          <w:lang w:val="en-GB"/>
        </w:rPr>
        <w:t xml:space="preserve"> and performance analysis</w:t>
      </w:r>
    </w:p>
    <w:p w14:paraId="31200C43" w14:textId="52FA68B5" w:rsidR="005723EC" w:rsidRDefault="005723EC" w:rsidP="005723EC">
      <w:pPr>
        <w:pStyle w:val="Puntoelenco"/>
        <w:rPr>
          <w:lang w:val="en-GB"/>
        </w:rPr>
      </w:pPr>
      <w:r>
        <w:rPr>
          <w:lang w:val="en-GB"/>
        </w:rPr>
        <w:t>Good knowledge of football tactics</w:t>
      </w:r>
    </w:p>
    <w:p w14:paraId="05225479" w14:textId="13CD15AC" w:rsidR="005723EC" w:rsidRDefault="005723EC" w:rsidP="005723EC">
      <w:pPr>
        <w:pStyle w:val="Puntoelenco"/>
        <w:rPr>
          <w:lang w:val="en-GB"/>
        </w:rPr>
      </w:pPr>
      <w:r w:rsidRPr="005723EC">
        <w:rPr>
          <w:lang w:val="en-GB"/>
        </w:rPr>
        <w:t>Skilled at tagging actions and events during a football match</w:t>
      </w:r>
    </w:p>
    <w:p w14:paraId="509EFEE5" w14:textId="1BB664F3" w:rsidR="005723EC" w:rsidRDefault="005723EC" w:rsidP="005723EC">
      <w:pPr>
        <w:pStyle w:val="Puntoelenco"/>
        <w:rPr>
          <w:lang w:val="en-GB"/>
        </w:rPr>
      </w:pPr>
      <w:r w:rsidRPr="005723EC">
        <w:rPr>
          <w:lang w:val="en-GB"/>
        </w:rPr>
        <w:t>Knowledge in filming training and matches, with drone and video cameras (including tacti-cam)</w:t>
      </w:r>
    </w:p>
    <w:p w14:paraId="55B145DA" w14:textId="1488222E" w:rsidR="005723EC" w:rsidRDefault="005723EC" w:rsidP="000E1D94">
      <w:pPr>
        <w:pStyle w:val="Puntoelenco"/>
        <w:rPr>
          <w:lang w:val="en-GB"/>
        </w:rPr>
      </w:pPr>
      <w:r>
        <w:rPr>
          <w:lang w:val="en-GB"/>
        </w:rPr>
        <w:t>G</w:t>
      </w:r>
      <w:r w:rsidRPr="005723EC">
        <w:rPr>
          <w:lang w:val="en-GB"/>
        </w:rPr>
        <w:t>ood knowledge of video tagging programs, tactical video creation and editing</w:t>
      </w:r>
    </w:p>
    <w:p w14:paraId="59207D33" w14:textId="6663060A" w:rsidR="000E1D94" w:rsidRPr="000E1D94" w:rsidRDefault="000E1D94" w:rsidP="000E1D94">
      <w:pPr>
        <w:pStyle w:val="Puntoelenco"/>
        <w:rPr>
          <w:lang w:val="en-GB"/>
        </w:rPr>
      </w:pPr>
      <w:r>
        <w:rPr>
          <w:lang w:val="en-GB"/>
        </w:rPr>
        <w:t xml:space="preserve">Knowledge </w:t>
      </w:r>
      <w:r w:rsidR="00A22627">
        <w:rPr>
          <w:lang w:val="en-GB"/>
        </w:rPr>
        <w:t>of performance</w:t>
      </w:r>
      <w:r>
        <w:rPr>
          <w:lang w:val="en-GB"/>
        </w:rPr>
        <w:t xml:space="preserve"> analysis</w:t>
      </w:r>
    </w:p>
    <w:p w14:paraId="17102084" w14:textId="0D7C78B9" w:rsidR="00CC147A" w:rsidRPr="003442B2" w:rsidRDefault="00236F5E" w:rsidP="00291676">
      <w:pPr>
        <w:pStyle w:val="Titolo2"/>
        <w:rPr>
          <w:lang w:val="en-GB"/>
        </w:rPr>
      </w:pPr>
      <w:r w:rsidRPr="00236F5E">
        <w:rPr>
          <w:lang w:val="en-GB"/>
        </w:rPr>
        <w:lastRenderedPageBreak/>
        <w:t>PERSONAL SKILLS</w:t>
      </w:r>
    </w:p>
    <w:p w14:paraId="2364D1F3" w14:textId="3EC0A9EC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Team working</w:t>
      </w:r>
    </w:p>
    <w:p w14:paraId="6DD70E92" w14:textId="00FB7085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Problem solving</w:t>
      </w:r>
    </w:p>
    <w:p w14:paraId="6E56F930" w14:textId="3C6C5930" w:rsidR="00236F5E" w:rsidRPr="00236F5E" w:rsidRDefault="00236F5E" w:rsidP="00236F5E">
      <w:pPr>
        <w:pStyle w:val="Puntoelenco"/>
        <w:rPr>
          <w:lang w:val="en-GB"/>
        </w:rPr>
      </w:pPr>
      <w:r w:rsidRPr="00236F5E">
        <w:rPr>
          <w:lang w:val="en-GB"/>
        </w:rPr>
        <w:t>Management of pressure within the working environment</w:t>
      </w:r>
    </w:p>
    <w:p w14:paraId="79A4A88F" w14:textId="5372EFA1" w:rsidR="009A0ABC" w:rsidRPr="00236F5E" w:rsidRDefault="00236F5E" w:rsidP="00236F5E">
      <w:pPr>
        <w:pStyle w:val="Puntoelenco"/>
      </w:pPr>
      <w:r w:rsidRPr="00236F5E">
        <w:rPr>
          <w:lang w:val="en-GB"/>
        </w:rPr>
        <w:t>Accuracy and punctuality.</w:t>
      </w:r>
    </w:p>
    <w:p w14:paraId="3B67F4E9" w14:textId="5153E45B" w:rsidR="00236F5E" w:rsidRPr="00236F5E" w:rsidRDefault="00236F5E" w:rsidP="00236F5E">
      <w:pPr>
        <w:pStyle w:val="Puntoelenco"/>
        <w:rPr>
          <w:lang w:val="en-GB"/>
        </w:rPr>
      </w:pPr>
      <w:r>
        <w:rPr>
          <w:lang w:val="en-GB"/>
        </w:rPr>
        <w:t>High motivation to always learn new things</w:t>
      </w:r>
      <w:r w:rsidR="000E1D94">
        <w:rPr>
          <w:lang w:val="en-GB"/>
        </w:rPr>
        <w:t>.</w:t>
      </w:r>
    </w:p>
    <w:sectPr w:rsidR="00236F5E" w:rsidRPr="00236F5E" w:rsidSect="00617B26">
      <w:footerReference w:type="default" r:id="rId11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2A77F" w14:textId="77777777" w:rsidR="004D3613" w:rsidRDefault="004D3613">
      <w:pPr>
        <w:spacing w:after="0"/>
      </w:pPr>
      <w:r>
        <w:separator/>
      </w:r>
    </w:p>
  </w:endnote>
  <w:endnote w:type="continuationSeparator" w:id="0">
    <w:p w14:paraId="08AC1D16" w14:textId="77777777" w:rsidR="004D3613" w:rsidRDefault="004D36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0F73" w14:textId="77777777" w:rsidR="006270A9" w:rsidRDefault="009D5933">
    <w:pPr>
      <w:pStyle w:val="Pidipagina"/>
    </w:pPr>
    <w:r>
      <w:rPr>
        <w:lang w:bidi="it-IT"/>
      </w:rPr>
      <w:t xml:space="preserve">Pagina </w:t>
    </w:r>
    <w:r>
      <w:rPr>
        <w:lang w:bidi="it-IT"/>
      </w:rPr>
      <w:fldChar w:fldCharType="begin"/>
    </w:r>
    <w:r>
      <w:rPr>
        <w:lang w:bidi="it-IT"/>
      </w:rPr>
      <w:instrText xml:space="preserve"> PAGE   \* MERGEFORMAT </w:instrText>
    </w:r>
    <w:r>
      <w:rPr>
        <w:lang w:bidi="it-IT"/>
      </w:rPr>
      <w:fldChar w:fldCharType="separate"/>
    </w:r>
    <w:r w:rsidR="00B37BB7">
      <w:rPr>
        <w:noProof/>
        <w:lang w:bidi="it-IT"/>
      </w:rPr>
      <w:t>0</w:t>
    </w:r>
    <w:r>
      <w:rPr>
        <w:noProof/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E4DC2" w14:textId="77777777" w:rsidR="004D3613" w:rsidRDefault="004D3613">
      <w:pPr>
        <w:spacing w:after="0"/>
      </w:pPr>
      <w:r>
        <w:separator/>
      </w:r>
    </w:p>
  </w:footnote>
  <w:footnote w:type="continuationSeparator" w:id="0">
    <w:p w14:paraId="25304A5E" w14:textId="77777777" w:rsidR="004D3613" w:rsidRDefault="004D36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7EB612C"/>
    <w:multiLevelType w:val="hybridMultilevel"/>
    <w:tmpl w:val="2BEEC8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Puntoelenco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Numeroelenco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75558131">
    <w:abstractNumId w:val="9"/>
  </w:num>
  <w:num w:numId="2" w16cid:durableId="1885405696">
    <w:abstractNumId w:val="9"/>
    <w:lvlOverride w:ilvl="0">
      <w:startOverride w:val="1"/>
    </w:lvlOverride>
  </w:num>
  <w:num w:numId="3" w16cid:durableId="2025742781">
    <w:abstractNumId w:val="9"/>
    <w:lvlOverride w:ilvl="0">
      <w:startOverride w:val="1"/>
    </w:lvlOverride>
  </w:num>
  <w:num w:numId="4" w16cid:durableId="1697538841">
    <w:abstractNumId w:val="9"/>
    <w:lvlOverride w:ilvl="0">
      <w:startOverride w:val="1"/>
    </w:lvlOverride>
  </w:num>
  <w:num w:numId="5" w16cid:durableId="2089573364">
    <w:abstractNumId w:val="8"/>
  </w:num>
  <w:num w:numId="6" w16cid:durableId="971137432">
    <w:abstractNumId w:val="7"/>
  </w:num>
  <w:num w:numId="7" w16cid:durableId="229924704">
    <w:abstractNumId w:val="6"/>
  </w:num>
  <w:num w:numId="8" w16cid:durableId="1692293844">
    <w:abstractNumId w:val="5"/>
  </w:num>
  <w:num w:numId="9" w16cid:durableId="2042389611">
    <w:abstractNumId w:val="4"/>
  </w:num>
  <w:num w:numId="10" w16cid:durableId="47581796">
    <w:abstractNumId w:val="3"/>
  </w:num>
  <w:num w:numId="11" w16cid:durableId="889807428">
    <w:abstractNumId w:val="2"/>
  </w:num>
  <w:num w:numId="12" w16cid:durableId="457992971">
    <w:abstractNumId w:val="1"/>
  </w:num>
  <w:num w:numId="13" w16cid:durableId="1907373287">
    <w:abstractNumId w:val="0"/>
  </w:num>
  <w:num w:numId="14" w16cid:durableId="456533775">
    <w:abstractNumId w:val="14"/>
  </w:num>
  <w:num w:numId="15" w16cid:durableId="836577784">
    <w:abstractNumId w:val="17"/>
  </w:num>
  <w:num w:numId="16" w16cid:durableId="5333116">
    <w:abstractNumId w:val="13"/>
  </w:num>
  <w:num w:numId="17" w16cid:durableId="1794712849">
    <w:abstractNumId w:val="16"/>
  </w:num>
  <w:num w:numId="18" w16cid:durableId="281111955">
    <w:abstractNumId w:val="11"/>
  </w:num>
  <w:num w:numId="19" w16cid:durableId="781924727">
    <w:abstractNumId w:val="20"/>
  </w:num>
  <w:num w:numId="20" w16cid:durableId="698818871">
    <w:abstractNumId w:val="18"/>
  </w:num>
  <w:num w:numId="21" w16cid:durableId="1832912280">
    <w:abstractNumId w:val="12"/>
  </w:num>
  <w:num w:numId="22" w16cid:durableId="1814449337">
    <w:abstractNumId w:val="15"/>
  </w:num>
  <w:num w:numId="23" w16cid:durableId="1336148594">
    <w:abstractNumId w:val="19"/>
  </w:num>
  <w:num w:numId="24" w16cid:durableId="1752268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95"/>
    <w:rsid w:val="000A4F59"/>
    <w:rsid w:val="000E1D94"/>
    <w:rsid w:val="00141A4C"/>
    <w:rsid w:val="001B29CF"/>
    <w:rsid w:val="00236F5E"/>
    <w:rsid w:val="0028220F"/>
    <w:rsid w:val="00291676"/>
    <w:rsid w:val="003442B2"/>
    <w:rsid w:val="00356C14"/>
    <w:rsid w:val="003B257D"/>
    <w:rsid w:val="003E456B"/>
    <w:rsid w:val="004255B9"/>
    <w:rsid w:val="004D3613"/>
    <w:rsid w:val="00563D88"/>
    <w:rsid w:val="005723EC"/>
    <w:rsid w:val="00617B26"/>
    <w:rsid w:val="006270A9"/>
    <w:rsid w:val="00675956"/>
    <w:rsid w:val="00681034"/>
    <w:rsid w:val="006D2D97"/>
    <w:rsid w:val="0076681D"/>
    <w:rsid w:val="007F1007"/>
    <w:rsid w:val="00816216"/>
    <w:rsid w:val="0087734B"/>
    <w:rsid w:val="008D3345"/>
    <w:rsid w:val="00993ED3"/>
    <w:rsid w:val="009A0ABC"/>
    <w:rsid w:val="009D5933"/>
    <w:rsid w:val="00A22627"/>
    <w:rsid w:val="00A45121"/>
    <w:rsid w:val="00A722B8"/>
    <w:rsid w:val="00B20238"/>
    <w:rsid w:val="00B37BB7"/>
    <w:rsid w:val="00B715CC"/>
    <w:rsid w:val="00B94A5C"/>
    <w:rsid w:val="00BB6E95"/>
    <w:rsid w:val="00BD768D"/>
    <w:rsid w:val="00C61F8E"/>
    <w:rsid w:val="00C620B9"/>
    <w:rsid w:val="00CC147A"/>
    <w:rsid w:val="00E715EF"/>
    <w:rsid w:val="00E83E4B"/>
    <w:rsid w:val="00E87815"/>
    <w:rsid w:val="00EB206E"/>
    <w:rsid w:val="00F753F0"/>
    <w:rsid w:val="00FC2015"/>
    <w:rsid w:val="00FC7BCB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85446"/>
  <w15:chartTrackingRefBased/>
  <w15:docId w15:val="{B6827F47-4516-4400-BC9D-DA56340A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it-I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B29CF"/>
  </w:style>
  <w:style w:type="paragraph" w:styleId="Titolo1">
    <w:name w:val="heading 1"/>
    <w:basedOn w:val="Normale"/>
    <w:link w:val="Titolo1Carattere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link w:val="TitoloCarattere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oloCarattere">
    <w:name w:val="Titolo Carattere"/>
    <w:basedOn w:val="Carpredefinitoparagrafo"/>
    <w:link w:val="Tito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stosegnaposto">
    <w:name w:val="Placeholder Text"/>
    <w:basedOn w:val="Carpredefinitoparagrafo"/>
    <w:uiPriority w:val="99"/>
    <w:semiHidden/>
    <w:rsid w:val="00E83E4B"/>
    <w:rPr>
      <w:color w:val="393939" w:themeColor="text2" w:themeShade="BF"/>
    </w:rPr>
  </w:style>
  <w:style w:type="paragraph" w:styleId="Puntoelenco">
    <w:name w:val="List Bullet"/>
    <w:basedOn w:val="Normale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pPr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81034"/>
    <w:rPr>
      <w:color w:val="2A7B88" w:themeColor="accent1" w:themeShade="BF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contextualSpacing w:val="0"/>
      <w:outlineLvl w:val="9"/>
    </w:pPr>
  </w:style>
  <w:style w:type="character" w:styleId="Enfasiintensa">
    <w:name w:val="Intense Emphasis"/>
    <w:basedOn w:val="Carpredefinitoparagrafo"/>
    <w:uiPriority w:val="21"/>
    <w:semiHidden/>
    <w:unhideWhenUsed/>
    <w:qFormat/>
    <w:rPr>
      <w:i/>
      <w:iCs/>
      <w:color w:val="2A7B88" w:themeColor="accent1" w:themeShade="BF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i/>
      <w:iCs/>
      <w:color w:val="2A7B88" w:themeColor="accent1" w:themeShade="BF"/>
    </w:rPr>
  </w:style>
  <w:style w:type="paragraph" w:styleId="Numeroelenco">
    <w:name w:val="List Number"/>
    <w:basedOn w:val="Normale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Collegamentovisitato">
    <w:name w:val="FollowedHyperlink"/>
    <w:basedOn w:val="Carpredefinitoparagraf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Collegamentoipertestuale">
    <w:name w:val="Hyperlink"/>
    <w:basedOn w:val="Carpredefinitoparagrafo"/>
    <w:uiPriority w:val="99"/>
    <w:unhideWhenUsed/>
    <w:rsid w:val="00E83E4B"/>
    <w:rPr>
      <w:color w:val="2A7B88" w:themeColor="accent1" w:themeShade="BF"/>
      <w:u w:val="single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E83E4B"/>
    <w:rPr>
      <w:szCs w:val="16"/>
    </w:rPr>
  </w:style>
  <w:style w:type="paragraph" w:styleId="Testodelblocco">
    <w:name w:val="Block Text"/>
    <w:basedOn w:val="Normale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E83E4B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28220F"/>
    <w:rPr>
      <w:sz w:val="22"/>
      <w:szCs w:val="16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8220F"/>
    <w:rPr>
      <w:rFonts w:ascii="Segoe UI" w:hAnsi="Segoe UI" w:cs="Segoe UI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8220F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28220F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8220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8220F"/>
    <w:rPr>
      <w:b/>
      <w:bCs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28220F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8220F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8220F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28220F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28220F"/>
    <w:rPr>
      <w:rFonts w:ascii="Consolas" w:hAnsi="Consolas"/>
      <w:szCs w:val="21"/>
    </w:rPr>
  </w:style>
  <w:style w:type="character" w:styleId="Menzionenonrisolta">
    <w:name w:val="Unresolved Mention"/>
    <w:basedOn w:val="Carpredefinitoparagrafo"/>
    <w:uiPriority w:val="99"/>
    <w:semiHidden/>
    <w:unhideWhenUsed/>
    <w:rsid w:val="00CC147A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semiHidden/>
    <w:unhideWhenUsed/>
    <w:qFormat/>
    <w:rsid w:val="00344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ssio.torn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ics.it/wp-content/uploads/2024/04/Graduatoria-corso-25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lessio-tornari-7443951b1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naria\AppData\Roaming\Microsoft\Templates\Curriculum%20(a%20colori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FF682-168C-4AEE-9C13-346F0EABB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(a colori).dotx</Template>
  <TotalTime>0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Tornari Alessio</dc:creator>
  <cp:keywords/>
  <cp:lastModifiedBy>Tornari Alessio</cp:lastModifiedBy>
  <cp:revision>15</cp:revision>
  <cp:lastPrinted>2024-01-17T16:06:00Z</cp:lastPrinted>
  <dcterms:created xsi:type="dcterms:W3CDTF">2024-01-17T11:42:00Z</dcterms:created>
  <dcterms:modified xsi:type="dcterms:W3CDTF">2024-05-15T08:30:00Z</dcterms:modified>
  <cp:version/>
</cp:coreProperties>
</file>