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CF1A49" w14:paraId="756603A1" w14:textId="77777777" w:rsidTr="00007728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74652BF2" w14:textId="46E82C20" w:rsidR="00692703" w:rsidRPr="00CF1A49" w:rsidRDefault="00EF6F0B" w:rsidP="00913946">
            <w:pPr>
              <w:pStyle w:val="Title"/>
            </w:pPr>
            <w:r>
              <w:t>Carsel</w:t>
            </w:r>
            <w:r w:rsidR="00692703" w:rsidRPr="00CF1A49">
              <w:t xml:space="preserve"> </w:t>
            </w:r>
            <w:r>
              <w:rPr>
                <w:rStyle w:val="IntenseEmphasis"/>
              </w:rPr>
              <w:t>HYLTON</w:t>
            </w:r>
          </w:p>
          <w:p w14:paraId="6853CB96" w14:textId="7C05E547" w:rsidR="00692703" w:rsidRPr="00CF1A49" w:rsidRDefault="00692703" w:rsidP="00913946">
            <w:pPr>
              <w:pStyle w:val="ContactInfo"/>
              <w:contextualSpacing w:val="0"/>
            </w:pPr>
            <w:r w:rsidRPr="00CF1A49">
              <w:t xml:space="preserve"> </w:t>
            </w:r>
            <w:r w:rsidR="00EF6F0B">
              <w:t>07</w:t>
            </w:r>
            <w:r w:rsidR="00170C39">
              <w:t>762987028</w:t>
            </w:r>
          </w:p>
          <w:p w14:paraId="71B63040" w14:textId="302FD72D" w:rsidR="00692703" w:rsidRPr="00CF1A49" w:rsidRDefault="00EF6F0B" w:rsidP="00913946">
            <w:pPr>
              <w:pStyle w:val="ContactInfoEmphasis"/>
              <w:contextualSpacing w:val="0"/>
            </w:pPr>
            <w:r>
              <w:t>Carselhylton@gmail.com</w:t>
            </w:r>
            <w:r w:rsidR="00692703" w:rsidRPr="00CF1A49">
              <w:t xml:space="preserve"> </w:t>
            </w:r>
          </w:p>
        </w:tc>
      </w:tr>
      <w:tr w:rsidR="009571D8" w:rsidRPr="00CF1A49" w14:paraId="31F5F29B" w14:textId="77777777" w:rsidTr="00692703">
        <w:tc>
          <w:tcPr>
            <w:tcW w:w="9360" w:type="dxa"/>
            <w:tcMar>
              <w:top w:w="432" w:type="dxa"/>
            </w:tcMar>
          </w:tcPr>
          <w:p w14:paraId="78AF3B44" w14:textId="77777777" w:rsidR="001755A8" w:rsidRDefault="00EF6F0B" w:rsidP="00913946">
            <w:pPr>
              <w:contextualSpacing w:val="0"/>
            </w:pPr>
            <w:r>
              <w:t xml:space="preserve">I am an energetic and enthusiastic person who enjoys a challenge and loves achieving goals. My present career aim is to work within a company because I love the idea of </w:t>
            </w:r>
            <w:r w:rsidR="00BB09FA">
              <w:t>being collaborative</w:t>
            </w:r>
            <w:r>
              <w:t xml:space="preserve"> </w:t>
            </w:r>
            <w:r w:rsidR="00BB09FA">
              <w:t>to</w:t>
            </w:r>
            <w:r>
              <w:t xml:space="preserve"> achieve a goal and deliver a</w:t>
            </w:r>
            <w:r w:rsidR="00A300FE">
              <w:t>n</w:t>
            </w:r>
            <w:r>
              <w:t xml:space="preserve"> </w:t>
            </w:r>
            <w:r w:rsidR="00BB09FA">
              <w:t>efficient</w:t>
            </w:r>
            <w:r>
              <w:t xml:space="preserve"> outcome. I have many qualities that I can bring to a workplace such as great </w:t>
            </w:r>
            <w:r w:rsidR="002D1EB1">
              <w:t>organizational</w:t>
            </w:r>
            <w:r>
              <w:t xml:space="preserve"> skills, great efficiency</w:t>
            </w:r>
            <w:r w:rsidR="002D1EB1">
              <w:t xml:space="preserve"> and</w:t>
            </w:r>
            <w:r>
              <w:t xml:space="preserve"> work</w:t>
            </w:r>
            <w:r w:rsidR="002D1EB1">
              <w:t xml:space="preserve"> </w:t>
            </w:r>
            <w:r>
              <w:t>well under pressure</w:t>
            </w:r>
            <w:r w:rsidR="002D1EB1">
              <w:t xml:space="preserve">. </w:t>
            </w:r>
            <w:r>
              <w:t>I</w:t>
            </w:r>
            <w:r w:rsidR="00A300FE">
              <w:t xml:space="preserve">’m very accomplished and </w:t>
            </w:r>
            <w:r>
              <w:t>take pride in my work</w:t>
            </w:r>
            <w:r w:rsidR="00A300FE">
              <w:t xml:space="preserve"> through</w:t>
            </w:r>
            <w:r>
              <w:t xml:space="preserve"> show</w:t>
            </w:r>
            <w:r w:rsidR="00A300FE">
              <w:t xml:space="preserve">ing pioneering </w:t>
            </w:r>
            <w:r>
              <w:t xml:space="preserve">attention to detail. </w:t>
            </w:r>
            <w:r w:rsidR="00A300FE">
              <w:t>Moreover,</w:t>
            </w:r>
            <w:r>
              <w:t xml:space="preserve"> I</w:t>
            </w:r>
            <w:r w:rsidR="00A300FE">
              <w:t xml:space="preserve">’m very versatile through my </w:t>
            </w:r>
            <w:r>
              <w:t xml:space="preserve">verbal and written communication skills </w:t>
            </w:r>
            <w:r w:rsidR="00A300FE">
              <w:t>which enables me</w:t>
            </w:r>
            <w:r>
              <w:t xml:space="preserve"> to relate to a wide range of people. All these skills have helped me during all my work experiences and employments over the years and will surely continue to do so.</w:t>
            </w:r>
          </w:p>
          <w:p w14:paraId="09C92E7B" w14:textId="77777777" w:rsidR="008808CC" w:rsidRDefault="008808CC" w:rsidP="00913946">
            <w:pPr>
              <w:contextualSpacing w:val="0"/>
            </w:pPr>
          </w:p>
          <w:p w14:paraId="1E02DB6E" w14:textId="77777777" w:rsidR="008808CC" w:rsidRDefault="008808CC" w:rsidP="00913946">
            <w:pPr>
              <w:contextualSpacing w:val="0"/>
            </w:pPr>
          </w:p>
          <w:sdt>
            <w:sdtPr>
              <w:alias w:val="Skills:"/>
              <w:tag w:val="Skills:"/>
              <w:id w:val="-581913020"/>
              <w:placeholder>
                <w:docPart w:val="956904696C5041CD97A57079FD085918"/>
              </w:placeholder>
              <w:temporary/>
              <w:showingPlcHdr/>
              <w15:appearance w15:val="hidden"/>
            </w:sdtPr>
            <w:sdtEndPr/>
            <w:sdtContent>
              <w:p w14:paraId="139D8B1D" w14:textId="77777777" w:rsidR="008808CC" w:rsidRPr="00CF1A49" w:rsidRDefault="008808CC" w:rsidP="008808CC">
                <w:pPr>
                  <w:pStyle w:val="Heading1"/>
                </w:pPr>
                <w:r w:rsidRPr="00CF1A49">
                  <w:t>Skills</w:t>
                </w:r>
              </w:p>
            </w:sdtContent>
          </w:sdt>
          <w:tbl>
            <w:tblPr>
              <w:tblStyle w:val="TableGrid"/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Skills layout table"/>
            </w:tblPr>
            <w:tblGrid>
              <w:gridCol w:w="4680"/>
              <w:gridCol w:w="4680"/>
            </w:tblGrid>
            <w:tr w:rsidR="008808CC" w:rsidRPr="006E1507" w14:paraId="1A57B50F" w14:textId="77777777" w:rsidTr="009311A3">
              <w:tc>
                <w:tcPr>
                  <w:tcW w:w="4675" w:type="dxa"/>
                </w:tcPr>
                <w:p w14:paraId="1DEE8864" w14:textId="77777777" w:rsidR="008808CC" w:rsidRPr="006E1507" w:rsidRDefault="008808CC" w:rsidP="008808CC">
                  <w:pPr>
                    <w:pStyle w:val="ListBullet"/>
                    <w:contextualSpacing w:val="0"/>
                  </w:pPr>
                  <w:r>
                    <w:t xml:space="preserve">Computer skills- Word, PowerPoint, </w:t>
                  </w:r>
                </w:p>
                <w:p w14:paraId="62F32849" w14:textId="224AD174" w:rsidR="008808CC" w:rsidRPr="006E1507" w:rsidRDefault="00044742" w:rsidP="008808CC">
                  <w:pPr>
                    <w:pStyle w:val="ListBullet"/>
                    <w:contextualSpacing w:val="0"/>
                  </w:pPr>
                  <w:r>
                    <w:t xml:space="preserve">FA Level 2 coaching &amp; refereeing </w:t>
                  </w:r>
                </w:p>
              </w:tc>
              <w:tc>
                <w:tcPr>
                  <w:tcW w:w="4675" w:type="dxa"/>
                  <w:tcMar>
                    <w:left w:w="360" w:type="dxa"/>
                  </w:tcMar>
                </w:tcPr>
                <w:p w14:paraId="255D6F0F" w14:textId="77777777" w:rsidR="008808CC" w:rsidRPr="006E1507" w:rsidRDefault="008808CC" w:rsidP="008808CC">
                  <w:pPr>
                    <w:pStyle w:val="ListBullet"/>
                    <w:contextualSpacing w:val="0"/>
                  </w:pPr>
                  <w:r>
                    <w:t>Punctual</w:t>
                  </w:r>
                </w:p>
                <w:p w14:paraId="0C7A5391" w14:textId="77777777" w:rsidR="008808CC" w:rsidRPr="006E1507" w:rsidRDefault="008808CC" w:rsidP="008808CC">
                  <w:pPr>
                    <w:pStyle w:val="ListBullet"/>
                    <w:contextualSpacing w:val="0"/>
                  </w:pPr>
                  <w:r>
                    <w:t>Collaborative</w:t>
                  </w:r>
                </w:p>
                <w:p w14:paraId="4BE48F3B" w14:textId="77777777" w:rsidR="008808CC" w:rsidRPr="006E1507" w:rsidRDefault="008808CC" w:rsidP="008808CC">
                  <w:pPr>
                    <w:pStyle w:val="ListBullet"/>
                    <w:contextualSpacing w:val="0"/>
                  </w:pPr>
                  <w:r>
                    <w:t>Great communication skill</w:t>
                  </w:r>
                </w:p>
              </w:tc>
            </w:tr>
            <w:tr w:rsidR="008808CC" w:rsidRPr="006E1507" w14:paraId="62B24E63" w14:textId="77777777" w:rsidTr="00044742">
              <w:trPr>
                <w:trHeight w:val="68"/>
              </w:trPr>
              <w:tc>
                <w:tcPr>
                  <w:tcW w:w="4675" w:type="dxa"/>
                </w:tcPr>
                <w:p w14:paraId="31C9C622" w14:textId="77777777" w:rsidR="008808CC" w:rsidRDefault="008808CC" w:rsidP="00044742">
                  <w:pPr>
                    <w:pStyle w:val="ListBullet"/>
                    <w:numPr>
                      <w:ilvl w:val="0"/>
                      <w:numId w:val="0"/>
                    </w:numPr>
                  </w:pPr>
                </w:p>
              </w:tc>
              <w:tc>
                <w:tcPr>
                  <w:tcW w:w="4675" w:type="dxa"/>
                  <w:tcMar>
                    <w:left w:w="360" w:type="dxa"/>
                  </w:tcMar>
                </w:tcPr>
                <w:p w14:paraId="24C2DD58" w14:textId="482450DA" w:rsidR="008808CC" w:rsidRDefault="00044742" w:rsidP="008808CC">
                  <w:pPr>
                    <w:pStyle w:val="ListBullet"/>
                  </w:pPr>
                  <w:r>
                    <w:t>Versatile</w:t>
                  </w:r>
                </w:p>
              </w:tc>
            </w:tr>
          </w:tbl>
          <w:p w14:paraId="65A62568" w14:textId="0608E341" w:rsidR="008808CC" w:rsidRPr="00CF1A49" w:rsidRDefault="008808CC" w:rsidP="00913946">
            <w:pPr>
              <w:contextualSpacing w:val="0"/>
            </w:pPr>
          </w:p>
        </w:tc>
      </w:tr>
    </w:tbl>
    <w:p w14:paraId="4368E665" w14:textId="77777777" w:rsidR="004E01EB" w:rsidRPr="00CF1A49" w:rsidRDefault="00170C39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3F1A77502BCA4B81B3F8C8E64783970E"/>
          </w:placeholder>
          <w:temporary/>
          <w:showingPlcHdr/>
          <w15:appearance w15:val="hidden"/>
        </w:sdtPr>
        <w:sdtEndPr/>
        <w:sdtContent>
          <w:r w:rsidR="004E01EB" w:rsidRPr="00CF1A49"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D0BF1" w:rsidRPr="00CF1A49" w14:paraId="19E265C1" w14:textId="77777777" w:rsidTr="00A60A25">
        <w:tc>
          <w:tcPr>
            <w:tcW w:w="9355" w:type="dxa"/>
          </w:tcPr>
          <w:p w14:paraId="4A17EA1E" w14:textId="0EE854F6" w:rsidR="00A60A25" w:rsidRDefault="00A60A25" w:rsidP="00A60A25">
            <w:pPr>
              <w:pStyle w:val="Heading3"/>
              <w:contextualSpacing w:val="0"/>
            </w:pPr>
            <w:r>
              <w:t>January 2023</w:t>
            </w:r>
            <w:r w:rsidRPr="00CF1A49">
              <w:t xml:space="preserve"> – </w:t>
            </w:r>
            <w:r>
              <w:t>July 2023</w:t>
            </w:r>
          </w:p>
          <w:p w14:paraId="127D4E61" w14:textId="0643C147" w:rsidR="00A60A25" w:rsidRDefault="00A60A25" w:rsidP="00A60A25">
            <w:pPr>
              <w:contextualSpacing w:val="0"/>
            </w:pPr>
            <w:r>
              <w:t xml:space="preserve">Supervisor for Goals </w:t>
            </w:r>
            <w:r w:rsidR="00170C39">
              <w:t>Wimbledon</w:t>
            </w:r>
          </w:p>
          <w:p w14:paraId="2DD73F07" w14:textId="18975522" w:rsidR="00A60A25" w:rsidRDefault="00A60A25" w:rsidP="00A60A25">
            <w:pPr>
              <w:contextualSpacing w:val="0"/>
            </w:pPr>
            <w:r>
              <w:t xml:space="preserve">Responsibilities </w:t>
            </w:r>
          </w:p>
          <w:p w14:paraId="09EA8096" w14:textId="2E5CE994" w:rsidR="00A60A25" w:rsidRDefault="00A60A25" w:rsidP="00A60A25">
            <w:pPr>
              <w:pStyle w:val="ListParagraph"/>
              <w:numPr>
                <w:ilvl w:val="0"/>
                <w:numId w:val="15"/>
              </w:numPr>
            </w:pPr>
            <w:r>
              <w:t xml:space="preserve">Closing and opening Tiles – Booking in kids parties – Handling customer enquires -Inspirating and motivating other staff member at peek </w:t>
            </w:r>
            <w:proofErr w:type="gramStart"/>
            <w:r>
              <w:t>times</w:t>
            </w:r>
            <w:proofErr w:type="gramEnd"/>
            <w:r>
              <w:t xml:space="preserve"> </w:t>
            </w:r>
          </w:p>
          <w:p w14:paraId="5FACA91E" w14:textId="77777777" w:rsidR="00A60A25" w:rsidRDefault="00A60A25" w:rsidP="00A60A25">
            <w:pPr>
              <w:pStyle w:val="Heading3"/>
              <w:contextualSpacing w:val="0"/>
            </w:pPr>
          </w:p>
          <w:p w14:paraId="21C6FB8B" w14:textId="7AE288F2" w:rsidR="00A60A25" w:rsidRDefault="00A60A25" w:rsidP="00A60A25">
            <w:pPr>
              <w:pStyle w:val="Heading3"/>
              <w:contextualSpacing w:val="0"/>
            </w:pPr>
            <w:r>
              <w:t>June 2022</w:t>
            </w:r>
            <w:r w:rsidRPr="00CF1A49">
              <w:t xml:space="preserve"> – </w:t>
            </w:r>
            <w:r>
              <w:t>December 2022</w:t>
            </w:r>
          </w:p>
          <w:p w14:paraId="2595B236" w14:textId="7E7B8CD9" w:rsidR="00A60A25" w:rsidRDefault="00A60A25" w:rsidP="00A60A25">
            <w:pPr>
              <w:contextualSpacing w:val="0"/>
            </w:pPr>
            <w:r>
              <w:t>Playing for Scottish Highland League</w:t>
            </w:r>
          </w:p>
          <w:p w14:paraId="71D8B5E5" w14:textId="21AB1729" w:rsidR="00A60A25" w:rsidRDefault="00A60A25" w:rsidP="00A60A25">
            <w:pPr>
              <w:pStyle w:val="Heading3"/>
              <w:contextualSpacing w:val="0"/>
            </w:pPr>
          </w:p>
          <w:p w14:paraId="6E7B486F" w14:textId="68251663" w:rsidR="00037354" w:rsidRDefault="008808CC" w:rsidP="00A60A25">
            <w:pPr>
              <w:pStyle w:val="Heading3"/>
              <w:contextualSpacing w:val="0"/>
            </w:pPr>
            <w:r>
              <w:t>20</w:t>
            </w:r>
            <w:r w:rsidR="00037354">
              <w:t>20</w:t>
            </w:r>
            <w:r w:rsidR="001D0BF1" w:rsidRPr="00CF1A49">
              <w:t xml:space="preserve"> – </w:t>
            </w:r>
            <w:r w:rsidR="008674A8">
              <w:t>20</w:t>
            </w:r>
            <w:r w:rsidR="005C233E">
              <w:t>2</w:t>
            </w:r>
            <w:r w:rsidR="00037354">
              <w:t>2</w:t>
            </w:r>
          </w:p>
          <w:p w14:paraId="6AF5D4AC" w14:textId="07FB9988" w:rsidR="008674A8" w:rsidRDefault="00037354" w:rsidP="001D0BF1">
            <w:pPr>
              <w:contextualSpacing w:val="0"/>
            </w:pPr>
            <w:r>
              <w:t xml:space="preserve">Current unemployed due to the Pandemic </w:t>
            </w:r>
            <w:r w:rsidR="005C233E">
              <w:t xml:space="preserve"> </w:t>
            </w:r>
            <w:r w:rsidR="00EF41FA">
              <w:t xml:space="preserve"> </w:t>
            </w:r>
          </w:p>
          <w:p w14:paraId="4262518E" w14:textId="71D8D226" w:rsidR="00EF41FA" w:rsidRDefault="00EF41FA" w:rsidP="001D0BF1">
            <w:pPr>
              <w:contextualSpacing w:val="0"/>
            </w:pPr>
          </w:p>
          <w:p w14:paraId="6D897DD1" w14:textId="77777777" w:rsidR="00037354" w:rsidRPr="00CF1A49" w:rsidRDefault="00037354" w:rsidP="00037354">
            <w:pPr>
              <w:pStyle w:val="Heading3"/>
              <w:contextualSpacing w:val="0"/>
            </w:pPr>
            <w:r>
              <w:t>2018</w:t>
            </w:r>
            <w:r w:rsidRPr="00CF1A49">
              <w:t xml:space="preserve"> – </w:t>
            </w:r>
            <w:r>
              <w:t>2020</w:t>
            </w:r>
          </w:p>
          <w:p w14:paraId="4EACA4E0" w14:textId="77777777" w:rsidR="00037354" w:rsidRPr="008674A8" w:rsidRDefault="00037354" w:rsidP="00037354">
            <w:pPr>
              <w:pStyle w:val="Heading2"/>
              <w:contextualSpacing w:val="0"/>
              <w:rPr>
                <w:b w:val="0"/>
                <w:smallCaps/>
                <w:color w:val="595959" w:themeColor="text1" w:themeTint="A6"/>
              </w:rPr>
            </w:pPr>
            <w:r>
              <w:t>Coaching</w:t>
            </w:r>
            <w:r w:rsidRPr="00CF1A49">
              <w:t xml:space="preserve">, </w:t>
            </w:r>
            <w:r>
              <w:rPr>
                <w:rStyle w:val="SubtleReference"/>
              </w:rPr>
              <w:t xml:space="preserve">FA Coaching &amp; Refreree </w:t>
            </w:r>
          </w:p>
          <w:p w14:paraId="503DF938" w14:textId="77777777" w:rsidR="00037354" w:rsidRDefault="00037354" w:rsidP="00037354">
            <w:pPr>
              <w:contextualSpacing w:val="0"/>
            </w:pPr>
            <w:r>
              <w:t xml:space="preserve">I worked for the FA as a freelancer for several independent and Community games. This allowed me to work on my collaborative and communication skills allowing me to become very versatile.  </w:t>
            </w:r>
          </w:p>
          <w:p w14:paraId="38A6AEB7" w14:textId="77777777" w:rsidR="00037354" w:rsidRDefault="00037354" w:rsidP="00EF41FA">
            <w:pPr>
              <w:pStyle w:val="Heading3"/>
              <w:contextualSpacing w:val="0"/>
            </w:pPr>
          </w:p>
          <w:p w14:paraId="59CA3EA6" w14:textId="120082CD" w:rsidR="00EF41FA" w:rsidRPr="00CF1A49" w:rsidRDefault="00EF41FA" w:rsidP="00EF41FA">
            <w:pPr>
              <w:pStyle w:val="Heading3"/>
              <w:contextualSpacing w:val="0"/>
            </w:pPr>
            <w:r>
              <w:t>2016</w:t>
            </w:r>
            <w:r w:rsidRPr="00CF1A49">
              <w:t xml:space="preserve"> – </w:t>
            </w:r>
            <w:r>
              <w:t>2018</w:t>
            </w:r>
          </w:p>
          <w:p w14:paraId="3ED23D5F" w14:textId="7DFC35CD" w:rsidR="00EF41FA" w:rsidRPr="008674A8" w:rsidRDefault="00EF41FA" w:rsidP="00EF41FA">
            <w:pPr>
              <w:pStyle w:val="Heading2"/>
              <w:contextualSpacing w:val="0"/>
              <w:rPr>
                <w:b w:val="0"/>
                <w:smallCaps/>
                <w:color w:val="595959" w:themeColor="text1" w:themeTint="A6"/>
              </w:rPr>
            </w:pPr>
            <w:r>
              <w:t>Delivery</w:t>
            </w:r>
            <w:r w:rsidRPr="00CF1A49">
              <w:t xml:space="preserve">, </w:t>
            </w:r>
            <w:r>
              <w:rPr>
                <w:rStyle w:val="SubtleReference"/>
              </w:rPr>
              <w:t>Deliveroo/ Dominos</w:t>
            </w:r>
          </w:p>
          <w:p w14:paraId="228941E7" w14:textId="77777777" w:rsidR="00EF41FA" w:rsidRDefault="00EF41FA" w:rsidP="00EF41FA">
            <w:pPr>
              <w:contextualSpacing w:val="0"/>
            </w:pPr>
            <w:r>
              <w:t xml:space="preserve">I worked for Deliveroo for one year where I deliver fast food from the shop to the customer. This Allowed me to develop my organization skill and punctuality. </w:t>
            </w:r>
          </w:p>
          <w:p w14:paraId="2602F052" w14:textId="77777777" w:rsidR="00EF41FA" w:rsidRDefault="00EF41FA" w:rsidP="001D0BF1">
            <w:pPr>
              <w:contextualSpacing w:val="0"/>
            </w:pPr>
          </w:p>
          <w:p w14:paraId="73ECC3CA" w14:textId="06A7C616" w:rsidR="008674A8" w:rsidRPr="00CF1A49" w:rsidRDefault="00EF41FA" w:rsidP="008674A8">
            <w:pPr>
              <w:pStyle w:val="Heading3"/>
              <w:contextualSpacing w:val="0"/>
            </w:pPr>
            <w:r>
              <w:t xml:space="preserve">November </w:t>
            </w:r>
            <w:r w:rsidR="008674A8">
              <w:t>2015</w:t>
            </w:r>
            <w:r w:rsidR="008674A8" w:rsidRPr="00CF1A49">
              <w:t xml:space="preserve"> – </w:t>
            </w:r>
            <w:r w:rsidR="008674A8">
              <w:t>2016</w:t>
            </w:r>
          </w:p>
          <w:p w14:paraId="5D201F95" w14:textId="77777777" w:rsidR="008674A8" w:rsidRPr="008674A8" w:rsidRDefault="008674A8" w:rsidP="008674A8">
            <w:pPr>
              <w:pStyle w:val="Heading2"/>
              <w:contextualSpacing w:val="0"/>
              <w:rPr>
                <w:b w:val="0"/>
                <w:smallCaps/>
                <w:color w:val="595959" w:themeColor="text1" w:themeTint="A6"/>
              </w:rPr>
            </w:pPr>
            <w:r>
              <w:t>Cinema Host</w:t>
            </w:r>
            <w:r w:rsidRPr="00CF1A49">
              <w:t xml:space="preserve">, </w:t>
            </w:r>
            <w:r>
              <w:rPr>
                <w:rStyle w:val="SubtleReference"/>
              </w:rPr>
              <w:t xml:space="preserve">Odeon leicester square </w:t>
            </w:r>
          </w:p>
          <w:p w14:paraId="599A9210" w14:textId="34687311" w:rsidR="008674A8" w:rsidRPr="00CF1A49" w:rsidRDefault="008674A8" w:rsidP="008674A8">
            <w:pPr>
              <w:contextualSpacing w:val="0"/>
            </w:pPr>
            <w:r>
              <w:t xml:space="preserve">Working at the Odeon has been an amazing experience. As I worked with a great team and mastered working in Retail, GSP, Main box &amp; seating in the screens. I have also been lucky enough to work in so many premiers such as </w:t>
            </w:r>
            <w:proofErr w:type="spellStart"/>
            <w:r>
              <w:t>spectre</w:t>
            </w:r>
            <w:proofErr w:type="spellEnd"/>
            <w:r>
              <w:t>, Star Wars, Suicide Squad, Hunger games and so many more. I have also worked in the BFI film festival in the last two years and had a splendid time working in the festival.</w:t>
            </w:r>
          </w:p>
        </w:tc>
      </w:tr>
      <w:tr w:rsidR="00F61DF9" w:rsidRPr="00CF1A49" w14:paraId="33B01C7D" w14:textId="77777777" w:rsidTr="00A60A25">
        <w:tc>
          <w:tcPr>
            <w:tcW w:w="9355" w:type="dxa"/>
            <w:tcMar>
              <w:top w:w="216" w:type="dxa"/>
            </w:tcMar>
          </w:tcPr>
          <w:p w14:paraId="7E919FE5" w14:textId="5A3DA024" w:rsidR="00F61DF9" w:rsidRDefault="00F61DF9" w:rsidP="00F61DF9"/>
        </w:tc>
      </w:tr>
    </w:tbl>
    <w:sdt>
      <w:sdtPr>
        <w:alias w:val="Education:"/>
        <w:tag w:val="Education:"/>
        <w:id w:val="-1908763273"/>
        <w:placeholder>
          <w:docPart w:val="A22E546ED63848878779A346B9720CAF"/>
        </w:placeholder>
        <w:temporary/>
        <w:showingPlcHdr/>
        <w15:appearance w15:val="hidden"/>
      </w:sdtPr>
      <w:sdtEndPr/>
      <w:sdtContent>
        <w:p w14:paraId="0641AA7A" w14:textId="77777777" w:rsidR="00DA59AA" w:rsidRPr="00CF1A49" w:rsidRDefault="00DA59AA" w:rsidP="0097790C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1D0BF1" w:rsidRPr="00CF1A49" w14:paraId="19C413C7" w14:textId="77777777" w:rsidTr="00D66A52">
        <w:tc>
          <w:tcPr>
            <w:tcW w:w="9355" w:type="dxa"/>
          </w:tcPr>
          <w:p w14:paraId="2035AD3D" w14:textId="065C4CAC" w:rsidR="001D0BF1" w:rsidRPr="00CF1A49" w:rsidRDefault="00037354" w:rsidP="001D0BF1">
            <w:pPr>
              <w:pStyle w:val="Heading3"/>
              <w:contextualSpacing w:val="0"/>
            </w:pPr>
            <w:r>
              <w:t>June 2014</w:t>
            </w:r>
          </w:p>
          <w:p w14:paraId="4643C95D" w14:textId="77923696" w:rsidR="001D0BF1" w:rsidRPr="00CF1A49" w:rsidRDefault="00037354" w:rsidP="001D0BF1">
            <w:pPr>
              <w:pStyle w:val="Heading2"/>
              <w:contextualSpacing w:val="0"/>
            </w:pPr>
            <w:r>
              <w:t>GCSE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LONDON NATICUAL SCHOOL</w:t>
            </w:r>
          </w:p>
          <w:p w14:paraId="3190C436" w14:textId="25D30A39" w:rsidR="007538DC" w:rsidRPr="00CF1A49" w:rsidRDefault="00037354" w:rsidP="007538DC">
            <w:pPr>
              <w:contextualSpacing w:val="0"/>
            </w:pPr>
            <w:r>
              <w:t>A total of 9 GCES were achieved between A-C</w:t>
            </w:r>
          </w:p>
        </w:tc>
      </w:tr>
      <w:tr w:rsidR="00F61DF9" w:rsidRPr="00CF1A49" w14:paraId="59626B22" w14:textId="77777777" w:rsidTr="00F61DF9">
        <w:tc>
          <w:tcPr>
            <w:tcW w:w="9355" w:type="dxa"/>
            <w:tcMar>
              <w:top w:w="216" w:type="dxa"/>
            </w:tcMar>
          </w:tcPr>
          <w:p w14:paraId="123769B3" w14:textId="603B5D83" w:rsidR="00F61DF9" w:rsidRPr="00CF1A49" w:rsidRDefault="00037354" w:rsidP="00F61DF9">
            <w:pPr>
              <w:pStyle w:val="Heading3"/>
              <w:contextualSpacing w:val="0"/>
            </w:pPr>
            <w:r>
              <w:t>June 2014- 2016</w:t>
            </w:r>
          </w:p>
          <w:p w14:paraId="72DEB88A" w14:textId="6103F96E" w:rsidR="00F61DF9" w:rsidRPr="00CF1A49" w:rsidRDefault="00037354" w:rsidP="00F61DF9">
            <w:pPr>
              <w:pStyle w:val="Heading2"/>
              <w:contextualSpacing w:val="0"/>
            </w:pPr>
            <w:r>
              <w:rPr>
                <w:rStyle w:val="SubtleReference"/>
              </w:rPr>
              <w:t>Sports Club- Millwall academy</w:t>
            </w:r>
          </w:p>
          <w:p w14:paraId="34F4AA06" w14:textId="77777777" w:rsidR="00F61DF9" w:rsidRDefault="00044742" w:rsidP="00037354">
            <w:pPr>
              <w:pStyle w:val="ListParagraph"/>
              <w:numPr>
                <w:ilvl w:val="0"/>
                <w:numId w:val="14"/>
              </w:numPr>
            </w:pPr>
            <w:r>
              <w:t>NVQ Sports Development and Excellence: Pass</w:t>
            </w:r>
          </w:p>
          <w:p w14:paraId="26607418" w14:textId="04F74594" w:rsidR="00044742" w:rsidRDefault="00044742" w:rsidP="00037354">
            <w:pPr>
              <w:pStyle w:val="ListParagraph"/>
              <w:numPr>
                <w:ilvl w:val="0"/>
                <w:numId w:val="14"/>
              </w:numPr>
            </w:pPr>
            <w:r>
              <w:t>BTEC Sports Level 3 Diploma: Merit</w:t>
            </w:r>
          </w:p>
          <w:p w14:paraId="655A6F08" w14:textId="79AB73DB" w:rsidR="00044742" w:rsidRDefault="00044742" w:rsidP="00037354">
            <w:pPr>
              <w:pStyle w:val="ListParagraph"/>
              <w:numPr>
                <w:ilvl w:val="0"/>
                <w:numId w:val="14"/>
              </w:numPr>
            </w:pPr>
            <w:r>
              <w:t>FA Level 2 Coaching Badge</w:t>
            </w:r>
          </w:p>
        </w:tc>
      </w:tr>
    </w:tbl>
    <w:sdt>
      <w:sdtPr>
        <w:alias w:val="Activities:"/>
        <w:tag w:val="Activities:"/>
        <w:id w:val="1223332893"/>
        <w:placeholder>
          <w:docPart w:val="554EE9272F6043BDA4B97B1AC7CC9092"/>
        </w:placeholder>
        <w:temporary/>
        <w:showingPlcHdr/>
        <w15:appearance w15:val="hidden"/>
      </w:sdtPr>
      <w:sdtEndPr/>
      <w:sdtContent>
        <w:p w14:paraId="074474B1" w14:textId="77777777" w:rsidR="00AD782D" w:rsidRPr="00CF1A49" w:rsidRDefault="0062312F" w:rsidP="0062312F">
          <w:pPr>
            <w:pStyle w:val="Heading1"/>
          </w:pPr>
          <w:r w:rsidRPr="00CF1A49">
            <w:t>Activities</w:t>
          </w:r>
        </w:p>
      </w:sdtContent>
    </w:sdt>
    <w:p w14:paraId="683D4F17" w14:textId="263EF846" w:rsidR="00B51D1B" w:rsidRDefault="00044742" w:rsidP="006E1507">
      <w:r>
        <w:t xml:space="preserve">My current interest in football, voluntary in coaching and refereeing, studying, and traveling. </w:t>
      </w:r>
    </w:p>
    <w:p w14:paraId="68FD5D67" w14:textId="5AF529EF" w:rsidR="00044742" w:rsidRDefault="00044742" w:rsidP="006E1507"/>
    <w:p w14:paraId="0A5696C9" w14:textId="36E35225" w:rsidR="00044742" w:rsidRDefault="00044742" w:rsidP="006E1507"/>
    <w:p w14:paraId="49D326F7" w14:textId="60F0C00B" w:rsidR="00044742" w:rsidRPr="006E1507" w:rsidRDefault="00044742" w:rsidP="00044742">
      <w:pPr>
        <w:jc w:val="center"/>
      </w:pPr>
      <w:r>
        <w:t>Reference is available upon request.</w:t>
      </w:r>
    </w:p>
    <w:sectPr w:rsidR="00044742" w:rsidRPr="006E1507" w:rsidSect="005A1B10">
      <w:footerReference w:type="default" r:id="rId7"/>
      <w:headerReference w:type="first" r:id="rId8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BD670D" w14:textId="77777777" w:rsidR="00323DA5" w:rsidRDefault="00323DA5" w:rsidP="0068194B">
      <w:r>
        <w:separator/>
      </w:r>
    </w:p>
    <w:p w14:paraId="18274CFE" w14:textId="77777777" w:rsidR="00323DA5" w:rsidRDefault="00323DA5"/>
    <w:p w14:paraId="36C17BFF" w14:textId="77777777" w:rsidR="00323DA5" w:rsidRDefault="00323DA5"/>
  </w:endnote>
  <w:endnote w:type="continuationSeparator" w:id="0">
    <w:p w14:paraId="2D4B6B68" w14:textId="77777777" w:rsidR="00323DA5" w:rsidRDefault="00323DA5" w:rsidP="0068194B">
      <w:r>
        <w:continuationSeparator/>
      </w:r>
    </w:p>
    <w:p w14:paraId="416436CB" w14:textId="77777777" w:rsidR="00323DA5" w:rsidRDefault="00323DA5"/>
    <w:p w14:paraId="3C96E48F" w14:textId="77777777" w:rsidR="00323DA5" w:rsidRDefault="00323DA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BB95B7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38825C" w14:textId="77777777" w:rsidR="00323DA5" w:rsidRDefault="00323DA5" w:rsidP="0068194B">
      <w:r>
        <w:separator/>
      </w:r>
    </w:p>
    <w:p w14:paraId="0FEDD552" w14:textId="77777777" w:rsidR="00323DA5" w:rsidRDefault="00323DA5"/>
    <w:p w14:paraId="321D72B9" w14:textId="77777777" w:rsidR="00323DA5" w:rsidRDefault="00323DA5"/>
  </w:footnote>
  <w:footnote w:type="continuationSeparator" w:id="0">
    <w:p w14:paraId="1F4EB06B" w14:textId="77777777" w:rsidR="00323DA5" w:rsidRDefault="00323DA5" w:rsidP="0068194B">
      <w:r>
        <w:continuationSeparator/>
      </w:r>
    </w:p>
    <w:p w14:paraId="28D2BA49" w14:textId="77777777" w:rsidR="00323DA5" w:rsidRDefault="00323DA5"/>
    <w:p w14:paraId="37414BF3" w14:textId="77777777" w:rsidR="00323DA5" w:rsidRDefault="00323DA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74626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72DF322" wp14:editId="28D51C0C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284966ED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EF878C3"/>
    <w:multiLevelType w:val="hybridMultilevel"/>
    <w:tmpl w:val="2D2E82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CA6609A"/>
    <w:multiLevelType w:val="hybridMultilevel"/>
    <w:tmpl w:val="9906E87E"/>
    <w:lvl w:ilvl="0" w:tplc="13227B1E">
      <w:start w:val="202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378354678">
    <w:abstractNumId w:val="9"/>
  </w:num>
  <w:num w:numId="2" w16cid:durableId="774205256">
    <w:abstractNumId w:val="8"/>
  </w:num>
  <w:num w:numId="3" w16cid:durableId="1148935030">
    <w:abstractNumId w:val="7"/>
  </w:num>
  <w:num w:numId="4" w16cid:durableId="461969386">
    <w:abstractNumId w:val="6"/>
  </w:num>
  <w:num w:numId="5" w16cid:durableId="123546181">
    <w:abstractNumId w:val="11"/>
  </w:num>
  <w:num w:numId="6" w16cid:durableId="2126731278">
    <w:abstractNumId w:val="3"/>
  </w:num>
  <w:num w:numId="7" w16cid:durableId="31611807">
    <w:abstractNumId w:val="12"/>
  </w:num>
  <w:num w:numId="8" w16cid:durableId="1431391484">
    <w:abstractNumId w:val="2"/>
  </w:num>
  <w:num w:numId="9" w16cid:durableId="1576893092">
    <w:abstractNumId w:val="14"/>
  </w:num>
  <w:num w:numId="10" w16cid:durableId="570506965">
    <w:abstractNumId w:val="5"/>
  </w:num>
  <w:num w:numId="11" w16cid:durableId="829637115">
    <w:abstractNumId w:val="4"/>
  </w:num>
  <w:num w:numId="12" w16cid:durableId="877474198">
    <w:abstractNumId w:val="1"/>
  </w:num>
  <w:num w:numId="13" w16cid:durableId="469977094">
    <w:abstractNumId w:val="0"/>
  </w:num>
  <w:num w:numId="14" w16cid:durableId="1837916737">
    <w:abstractNumId w:val="10"/>
  </w:num>
  <w:num w:numId="15" w16cid:durableId="126761500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 w:grammar="clean"/>
  <w:attachedTemplate r:id="rId1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F0B"/>
    <w:rsid w:val="000001EF"/>
    <w:rsid w:val="00007322"/>
    <w:rsid w:val="00007728"/>
    <w:rsid w:val="00024584"/>
    <w:rsid w:val="00024730"/>
    <w:rsid w:val="00037354"/>
    <w:rsid w:val="00044742"/>
    <w:rsid w:val="00055E95"/>
    <w:rsid w:val="0007021F"/>
    <w:rsid w:val="000B2BA5"/>
    <w:rsid w:val="000F2F8C"/>
    <w:rsid w:val="0010006E"/>
    <w:rsid w:val="001045A8"/>
    <w:rsid w:val="00114A91"/>
    <w:rsid w:val="001427E1"/>
    <w:rsid w:val="00163668"/>
    <w:rsid w:val="00170C39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167CB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94998"/>
    <w:rsid w:val="00297F18"/>
    <w:rsid w:val="002A1945"/>
    <w:rsid w:val="002B2958"/>
    <w:rsid w:val="002B3FC8"/>
    <w:rsid w:val="002D1EB1"/>
    <w:rsid w:val="002D23C5"/>
    <w:rsid w:val="002D6137"/>
    <w:rsid w:val="002E7E61"/>
    <w:rsid w:val="002F05E5"/>
    <w:rsid w:val="002F254D"/>
    <w:rsid w:val="002F30E4"/>
    <w:rsid w:val="00307140"/>
    <w:rsid w:val="00316DFF"/>
    <w:rsid w:val="00323DA5"/>
    <w:rsid w:val="00325B57"/>
    <w:rsid w:val="00336056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66A35"/>
    <w:rsid w:val="0056701E"/>
    <w:rsid w:val="005740D7"/>
    <w:rsid w:val="005A0F26"/>
    <w:rsid w:val="005A1B10"/>
    <w:rsid w:val="005A6850"/>
    <w:rsid w:val="005B1B1B"/>
    <w:rsid w:val="005C233E"/>
    <w:rsid w:val="005C5932"/>
    <w:rsid w:val="005D3CA7"/>
    <w:rsid w:val="005D4CC1"/>
    <w:rsid w:val="005F4B91"/>
    <w:rsid w:val="005F55D2"/>
    <w:rsid w:val="0062312F"/>
    <w:rsid w:val="00625F2C"/>
    <w:rsid w:val="006618E9"/>
    <w:rsid w:val="0068194B"/>
    <w:rsid w:val="00692703"/>
    <w:rsid w:val="006A1962"/>
    <w:rsid w:val="006B5D48"/>
    <w:rsid w:val="006B7D7B"/>
    <w:rsid w:val="006C1A5E"/>
    <w:rsid w:val="006E1507"/>
    <w:rsid w:val="00712D8B"/>
    <w:rsid w:val="007273B7"/>
    <w:rsid w:val="00733E0A"/>
    <w:rsid w:val="0074403D"/>
    <w:rsid w:val="00746D44"/>
    <w:rsid w:val="007538DC"/>
    <w:rsid w:val="00757803"/>
    <w:rsid w:val="0079206B"/>
    <w:rsid w:val="00796076"/>
    <w:rsid w:val="007C0566"/>
    <w:rsid w:val="007C606B"/>
    <w:rsid w:val="007E6A61"/>
    <w:rsid w:val="00801140"/>
    <w:rsid w:val="00803404"/>
    <w:rsid w:val="00834955"/>
    <w:rsid w:val="0084770F"/>
    <w:rsid w:val="00855B59"/>
    <w:rsid w:val="00860461"/>
    <w:rsid w:val="0086487C"/>
    <w:rsid w:val="008674A8"/>
    <w:rsid w:val="00870B20"/>
    <w:rsid w:val="008808CC"/>
    <w:rsid w:val="008829F8"/>
    <w:rsid w:val="00885897"/>
    <w:rsid w:val="008A6538"/>
    <w:rsid w:val="008C7056"/>
    <w:rsid w:val="008F3B14"/>
    <w:rsid w:val="008F61B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00FE"/>
    <w:rsid w:val="00A34BA2"/>
    <w:rsid w:val="00A36F27"/>
    <w:rsid w:val="00A42E32"/>
    <w:rsid w:val="00A46E63"/>
    <w:rsid w:val="00A51DC5"/>
    <w:rsid w:val="00A53DE1"/>
    <w:rsid w:val="00A60A25"/>
    <w:rsid w:val="00A615E1"/>
    <w:rsid w:val="00A755E8"/>
    <w:rsid w:val="00A93A5D"/>
    <w:rsid w:val="00AB32F8"/>
    <w:rsid w:val="00AB610B"/>
    <w:rsid w:val="00AD360E"/>
    <w:rsid w:val="00AD40FB"/>
    <w:rsid w:val="00AD782D"/>
    <w:rsid w:val="00AE7650"/>
    <w:rsid w:val="00B10EBE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09FA"/>
    <w:rsid w:val="00BB4E51"/>
    <w:rsid w:val="00BD431F"/>
    <w:rsid w:val="00BE423E"/>
    <w:rsid w:val="00BF61AC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243A9"/>
    <w:rsid w:val="00D305E5"/>
    <w:rsid w:val="00D37CD3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E2CA8"/>
    <w:rsid w:val="00EF17E8"/>
    <w:rsid w:val="00EF41FA"/>
    <w:rsid w:val="00EF51D9"/>
    <w:rsid w:val="00EF6F0B"/>
    <w:rsid w:val="00F130DD"/>
    <w:rsid w:val="00F24884"/>
    <w:rsid w:val="00F476C4"/>
    <w:rsid w:val="00F61DF9"/>
    <w:rsid w:val="00F81960"/>
    <w:rsid w:val="00F8769D"/>
    <w:rsid w:val="00F9350C"/>
    <w:rsid w:val="00F94EB5"/>
    <w:rsid w:val="00F9624D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07B9E0"/>
  <w15:chartTrackingRefBased/>
  <w15:docId w15:val="{F1E06CF3-2D2A-4B67-BB40-66BD633B5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igeMaye-Lubrano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F1A77502BCA4B81B3F8C8E6478397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7053A4-1A03-40AA-A56F-63FFBF589209}"/>
      </w:docPartPr>
      <w:docPartBody>
        <w:p w:rsidR="00115CD6" w:rsidRDefault="00CB22D0">
          <w:pPr>
            <w:pStyle w:val="3F1A77502BCA4B81B3F8C8E64783970E"/>
          </w:pPr>
          <w:r w:rsidRPr="00CF1A49">
            <w:t>Experience</w:t>
          </w:r>
        </w:p>
      </w:docPartBody>
    </w:docPart>
    <w:docPart>
      <w:docPartPr>
        <w:name w:val="A22E546ED63848878779A346B9720C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4FAC57-A0CD-4AE4-AE38-6DCE2EA40475}"/>
      </w:docPartPr>
      <w:docPartBody>
        <w:p w:rsidR="00115CD6" w:rsidRDefault="00CB22D0">
          <w:pPr>
            <w:pStyle w:val="A22E546ED63848878779A346B9720CAF"/>
          </w:pPr>
          <w:r w:rsidRPr="00CF1A49">
            <w:t>Education</w:t>
          </w:r>
        </w:p>
      </w:docPartBody>
    </w:docPart>
    <w:docPart>
      <w:docPartPr>
        <w:name w:val="554EE9272F6043BDA4B97B1AC7CC90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E354AE-40C9-4C6B-AF56-AEA450D2259E}"/>
      </w:docPartPr>
      <w:docPartBody>
        <w:p w:rsidR="00115CD6" w:rsidRDefault="00CB22D0">
          <w:pPr>
            <w:pStyle w:val="554EE9272F6043BDA4B97B1AC7CC9092"/>
          </w:pPr>
          <w:r w:rsidRPr="00CF1A49">
            <w:t>Activities</w:t>
          </w:r>
        </w:p>
      </w:docPartBody>
    </w:docPart>
    <w:docPart>
      <w:docPartPr>
        <w:name w:val="956904696C5041CD97A57079FD085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78E6F0-A174-4EDB-A2DB-5DF3A1EFD25D}"/>
      </w:docPartPr>
      <w:docPartBody>
        <w:p w:rsidR="00115CD6" w:rsidRDefault="00DF4943" w:rsidP="00DF4943">
          <w:pPr>
            <w:pStyle w:val="956904696C5041CD97A57079FD085918"/>
          </w:pPr>
          <w:r w:rsidRPr="00CF1A49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943"/>
    <w:rsid w:val="00115CD6"/>
    <w:rsid w:val="00CB22D0"/>
    <w:rsid w:val="00DF4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3F1A77502BCA4B81B3F8C8E64783970E">
    <w:name w:val="3F1A77502BCA4B81B3F8C8E64783970E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A22E546ED63848878779A346B9720CAF">
    <w:name w:val="A22E546ED63848878779A346B9720CAF"/>
  </w:style>
  <w:style w:type="paragraph" w:customStyle="1" w:styleId="554EE9272F6043BDA4B97B1AC7CC9092">
    <w:name w:val="554EE9272F6043BDA4B97B1AC7CC9092"/>
  </w:style>
  <w:style w:type="paragraph" w:customStyle="1" w:styleId="956904696C5041CD97A57079FD085918">
    <w:name w:val="956904696C5041CD97A57079FD085918"/>
    <w:rsid w:val="00DF494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</Template>
  <TotalTime>1</TotalTime>
  <Pages>1</Pages>
  <Words>385</Words>
  <Characters>2199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Paige Maye-Lubrano</dc:creator>
  <cp:keywords/>
  <dc:description/>
  <cp:lastModifiedBy>Paige MayeLubrano</cp:lastModifiedBy>
  <cp:revision>2</cp:revision>
  <dcterms:created xsi:type="dcterms:W3CDTF">2023-09-04T10:04:00Z</dcterms:created>
  <dcterms:modified xsi:type="dcterms:W3CDTF">2023-09-04T10:04:00Z</dcterms:modified>
  <cp:category/>
</cp:coreProperties>
</file>