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92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544"/>
        <w:gridCol w:w="7228"/>
      </w:tblGrid>
      <w:tr w:rsidR="002C2CDD" w:rsidRPr="00333CD3" w14:paraId="70F46F8D" w14:textId="77777777" w:rsidTr="00E91DA1">
        <w:trPr>
          <w:trHeight w:val="2687"/>
        </w:trPr>
        <w:tc>
          <w:tcPr>
            <w:tcW w:w="3544" w:type="dxa"/>
            <w:tcMar>
              <w:top w:w="504" w:type="dxa"/>
              <w:right w:w="720" w:type="dxa"/>
            </w:tcMar>
          </w:tcPr>
          <w:p w14:paraId="368B2BD5" w14:textId="1D2E2F15" w:rsidR="00523479" w:rsidRDefault="00BD20D6" w:rsidP="00523479">
            <w:pPr>
              <w:pStyle w:val="Initials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B918A82" wp14:editId="084BAB25">
                  <wp:simplePos x="0" y="0"/>
                  <wp:positionH relativeFrom="column">
                    <wp:posOffset>460353</wp:posOffset>
                  </wp:positionH>
                  <wp:positionV relativeFrom="paragraph">
                    <wp:posOffset>14135</wp:posOffset>
                  </wp:positionV>
                  <wp:extent cx="749300" cy="1120775"/>
                  <wp:effectExtent l="0" t="0" r="0" b="0"/>
                  <wp:wrapSquare wrapText="bothSides"/>
                  <wp:docPr id="2032760062" name="Picture 1" descr="A red and black striped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760062" name="Picture 1" descr="A red and black striped logo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00" cy="112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2DCD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7D0B1991" wp14:editId="1E775674">
                      <wp:simplePos x="0" y="0"/>
                      <wp:positionH relativeFrom="column">
                        <wp:posOffset>9525</wp:posOffset>
                      </wp:positionH>
                      <wp:positionV relativeFrom="page">
                        <wp:posOffset>-257175</wp:posOffset>
                      </wp:positionV>
                      <wp:extent cx="6665595" cy="1764665"/>
                      <wp:effectExtent l="0" t="0" r="9525" b="6985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764665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D8D1A1" id="Group 1" o:spid="_x0000_s1026" alt="Header graphics" style="position:absolute;margin-left:.75pt;margin-top:-20.25pt;width:524.85pt;height:138.95pt;z-index:-251657216;mso-width-percent:858;mso-position-vertical-relative:page;mso-width-percent:858" coordsize="66659,181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">
                      <v:rect id="Red rectangle" o:spid="_x0000_s1027" style="position:absolute;left:11334;top:4191;width:55325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&#13;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 circle" o:spid="_x0000_s1028" type="#_x0000_t23" style="position:absolute;width:18104;height:181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" adj="626" fillcolor="#ea4e4e [3204]" stroked="f" strokeweight="1pt">
                        <v:stroke joinstyle="miter"/>
                      </v:shape>
                      <v:oval id="White circle" o:spid="_x0000_s1029" style="position:absolute;left:571;top:571;width:17045;height:170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&#13;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</w:p>
          <w:p w14:paraId="7126C802" w14:textId="77777777" w:rsidR="00E91DA1" w:rsidRDefault="00E91DA1" w:rsidP="007569C1">
            <w:pPr>
              <w:pStyle w:val="Heading3"/>
            </w:pPr>
          </w:p>
          <w:p w14:paraId="141D4E7E" w14:textId="35F4F7CA" w:rsidR="00A50939" w:rsidRPr="00333CD3" w:rsidRDefault="00E91DA1" w:rsidP="007569C1">
            <w:pPr>
              <w:pStyle w:val="Heading3"/>
            </w:pPr>
            <w:r>
              <w:t>SKILLS</w:t>
            </w:r>
          </w:p>
          <w:p w14:paraId="4358EF85" w14:textId="213E46B9" w:rsidR="002C2CDD" w:rsidRDefault="00E91DA1" w:rsidP="00E91DA1">
            <w:pPr>
              <w:pStyle w:val="ListParagraph"/>
              <w:numPr>
                <w:ilvl w:val="0"/>
                <w:numId w:val="6"/>
              </w:numPr>
            </w:pPr>
            <w:r>
              <w:t>Highly analytical.</w:t>
            </w:r>
          </w:p>
          <w:p w14:paraId="3F031959" w14:textId="146B791A" w:rsidR="00E91DA1" w:rsidRDefault="00E91DA1" w:rsidP="00E91DA1">
            <w:pPr>
              <w:pStyle w:val="ListParagraph"/>
              <w:numPr>
                <w:ilvl w:val="0"/>
                <w:numId w:val="6"/>
              </w:numPr>
            </w:pPr>
            <w:r>
              <w:t>Extremely process driven + organized.</w:t>
            </w:r>
          </w:p>
          <w:p w14:paraId="46A306A6" w14:textId="3B3CA978" w:rsidR="00E91DA1" w:rsidRDefault="00E91DA1" w:rsidP="00E91DA1">
            <w:pPr>
              <w:pStyle w:val="ListParagraph"/>
              <w:numPr>
                <w:ilvl w:val="0"/>
                <w:numId w:val="6"/>
              </w:numPr>
            </w:pPr>
            <w:r>
              <w:t>Proficient working with Data.</w:t>
            </w:r>
          </w:p>
          <w:p w14:paraId="26E0D97B" w14:textId="24B67EE8" w:rsidR="00E91DA1" w:rsidRDefault="00E91DA1" w:rsidP="00E91DA1">
            <w:pPr>
              <w:pStyle w:val="ListParagraph"/>
              <w:numPr>
                <w:ilvl w:val="0"/>
                <w:numId w:val="6"/>
              </w:numPr>
            </w:pPr>
            <w:r>
              <w:t>Able to turn large Data sets into accessible information.</w:t>
            </w:r>
          </w:p>
          <w:p w14:paraId="130DD7A5" w14:textId="2C3CF35D" w:rsidR="00E91DA1" w:rsidRDefault="00E91DA1" w:rsidP="00E91DA1">
            <w:pPr>
              <w:pStyle w:val="ListParagraph"/>
              <w:numPr>
                <w:ilvl w:val="0"/>
                <w:numId w:val="6"/>
              </w:numPr>
            </w:pPr>
            <w:r>
              <w:t>Comfortable using: StatsBomb, SkillCorner, TransferLab</w:t>
            </w:r>
          </w:p>
          <w:p w14:paraId="0A09AAB2" w14:textId="73B92CF9" w:rsidR="005976A9" w:rsidRDefault="005976A9" w:rsidP="00E91DA1">
            <w:pPr>
              <w:pStyle w:val="ListParagraph"/>
              <w:numPr>
                <w:ilvl w:val="0"/>
                <w:numId w:val="6"/>
              </w:numPr>
            </w:pPr>
            <w:r>
              <w:t>Comfortable using Tableau, learning to code “R” currently.</w:t>
            </w:r>
          </w:p>
          <w:p w14:paraId="3CCB24E9" w14:textId="3E7E13FF" w:rsidR="00E91DA1" w:rsidRDefault="00E91DA1" w:rsidP="00E91DA1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eastAsia="Times New Roman" w:cs="Arial"/>
                <w:color w:val="000000" w:themeColor="text1"/>
                <w:szCs w:val="18"/>
                <w:lang w:eastAsia="en-GB"/>
              </w:rPr>
              <w:t>P</w:t>
            </w:r>
            <w:r w:rsidRPr="00CF71CC">
              <w:rPr>
                <w:rFonts w:eastAsia="Times New Roman" w:cs="Arial"/>
                <w:color w:val="000000" w:themeColor="text1"/>
                <w:szCs w:val="18"/>
                <w:lang w:eastAsia="en-GB"/>
              </w:rPr>
              <w:t xml:space="preserve">repared to challenge the status quo if I processes </w:t>
            </w:r>
            <w:r>
              <w:rPr>
                <w:rFonts w:eastAsia="Times New Roman" w:cs="Arial"/>
                <w:color w:val="000000" w:themeColor="text1"/>
                <w:szCs w:val="18"/>
                <w:lang w:eastAsia="en-GB"/>
              </w:rPr>
              <w:t>can</w:t>
            </w:r>
            <w:r w:rsidRPr="00CF71CC">
              <w:rPr>
                <w:rFonts w:eastAsia="Times New Roman" w:cs="Arial"/>
                <w:color w:val="000000" w:themeColor="text1"/>
                <w:szCs w:val="18"/>
                <w:lang w:eastAsia="en-GB"/>
              </w:rPr>
              <w:t xml:space="preserve"> be improved</w:t>
            </w:r>
            <w:r>
              <w:rPr>
                <w:rFonts w:eastAsia="Times New Roman" w:cs="Arial"/>
                <w:color w:val="000000" w:themeColor="text1"/>
                <w:szCs w:val="18"/>
                <w:lang w:eastAsia="en-GB"/>
              </w:rPr>
              <w:t>.</w:t>
            </w:r>
          </w:p>
          <w:p w14:paraId="2C709F69" w14:textId="4AA24137" w:rsidR="00E91DA1" w:rsidRDefault="00E91DA1" w:rsidP="00E91DA1">
            <w:pPr>
              <w:pStyle w:val="ListParagraph"/>
              <w:numPr>
                <w:ilvl w:val="0"/>
                <w:numId w:val="6"/>
              </w:numPr>
            </w:pPr>
            <w:r>
              <w:t xml:space="preserve">Comfortable </w:t>
            </w:r>
            <w:r w:rsidR="005976A9">
              <w:t>in</w:t>
            </w:r>
            <w:r>
              <w:t xml:space="preserve"> different environments (often travel for Work)</w:t>
            </w:r>
          </w:p>
          <w:p w14:paraId="572396F0" w14:textId="70C1F23D" w:rsidR="005976A9" w:rsidRDefault="005976A9" w:rsidP="00E91DA1">
            <w:pPr>
              <w:pStyle w:val="ListParagraph"/>
              <w:numPr>
                <w:ilvl w:val="0"/>
                <w:numId w:val="6"/>
              </w:numPr>
            </w:pPr>
            <w:r>
              <w:t>Able to converse and read in French.</w:t>
            </w:r>
          </w:p>
          <w:p w14:paraId="45E9A08D" w14:textId="3E51F617" w:rsidR="002C2CDD" w:rsidRPr="00333CD3" w:rsidRDefault="00E91DA1" w:rsidP="007569C1">
            <w:pPr>
              <w:pStyle w:val="Heading3"/>
            </w:pPr>
            <w:r>
              <w:t>Qualifications</w:t>
            </w:r>
          </w:p>
          <w:p w14:paraId="247FC245" w14:textId="1AAACA97" w:rsidR="00741125" w:rsidRDefault="00E91DA1" w:rsidP="00E91DA1">
            <w:pPr>
              <w:pStyle w:val="ListParagraph"/>
              <w:numPr>
                <w:ilvl w:val="0"/>
                <w:numId w:val="8"/>
              </w:numPr>
            </w:pPr>
            <w:r>
              <w:t>BA Hons (2:1) Economics, Liverpool University</w:t>
            </w:r>
          </w:p>
          <w:p w14:paraId="2EC115E5" w14:textId="6D9F312E" w:rsidR="00932B33" w:rsidRPr="00333CD3" w:rsidRDefault="00E91DA1" w:rsidP="005976A9">
            <w:pPr>
              <w:pStyle w:val="ListParagraph"/>
              <w:numPr>
                <w:ilvl w:val="0"/>
                <w:numId w:val="8"/>
              </w:numPr>
            </w:pPr>
            <w:r>
              <w:t>A Levels (A* Economics, A French, C German)</w:t>
            </w:r>
            <w:r w:rsidR="005976A9">
              <w:t>.</w:t>
            </w:r>
          </w:p>
        </w:tc>
        <w:tc>
          <w:tcPr>
            <w:tcW w:w="7229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677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774"/>
            </w:tblGrid>
            <w:tr w:rsidR="00C612DA" w:rsidRPr="00333CD3" w14:paraId="47B5A4EC" w14:textId="77777777" w:rsidTr="00E91DA1">
              <w:trPr>
                <w:trHeight w:hRule="exact" w:val="1532"/>
              </w:trPr>
              <w:tc>
                <w:tcPr>
                  <w:tcW w:w="6774" w:type="dxa"/>
                  <w:vAlign w:val="center"/>
                </w:tcPr>
                <w:p w14:paraId="4071AF68" w14:textId="4288B533" w:rsidR="00C612DA" w:rsidRPr="00333CD3" w:rsidRDefault="00000000" w:rsidP="00C612DA">
                  <w:pPr>
                    <w:pStyle w:val="Heading1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A646F1A10350374A8528F0F3E142E83F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Content>
                      <w:r w:rsidR="005976A9">
                        <w:t>Oliver O’CONNELL</w:t>
                      </w:r>
                    </w:sdtContent>
                  </w:sdt>
                </w:p>
                <w:p w14:paraId="646311FB" w14:textId="00420792" w:rsidR="00C612DA" w:rsidRPr="00333CD3" w:rsidRDefault="00000000" w:rsidP="00E02DCD">
                  <w:pPr>
                    <w:pStyle w:val="Heading2"/>
                  </w:pPr>
                  <w:sdt>
                    <w:sdtPr>
                      <w:alias w:val="Profession or Industry:"/>
                      <w:tag w:val="Profession or Industry:"/>
                      <w:id w:val="-83681269"/>
                      <w:placeholder>
                        <w:docPart w:val="9B3296B93675FF45BE6BB882F2BC3831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5976A9">
                        <w:t>Senior Recruitment analyst</w:t>
                      </w:r>
                    </w:sdtContent>
                  </w:sdt>
                </w:p>
              </w:tc>
            </w:tr>
          </w:tbl>
          <w:p w14:paraId="1E84CA4D" w14:textId="77777777" w:rsidR="002C2CDD" w:rsidRPr="00333CD3" w:rsidRDefault="00000000" w:rsidP="007569C1">
            <w:pPr>
              <w:pStyle w:val="Heading3"/>
            </w:pPr>
            <w:sdt>
              <w:sdtPr>
                <w:alias w:val="Experience:"/>
                <w:tag w:val="Experience:"/>
                <w:id w:val="1217937480"/>
                <w:placeholder>
                  <w:docPart w:val="6ED92BA7D6D28E438006A63CE124370D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rPr>
                    <w:lang w:val="en-GB" w:bidi="en-GB"/>
                  </w:rPr>
                  <w:t>Experience</w:t>
                </w:r>
              </w:sdtContent>
            </w:sdt>
          </w:p>
          <w:p w14:paraId="6751BA45" w14:textId="67F0F4BF" w:rsidR="002C2CDD" w:rsidRPr="00E91DA1" w:rsidRDefault="00BD20D6" w:rsidP="007569C1">
            <w:pPr>
              <w:pStyle w:val="Heading4"/>
              <w:rPr>
                <w:color w:val="FF0000"/>
              </w:rPr>
            </w:pPr>
            <w:r w:rsidRPr="00E91DA1">
              <w:rPr>
                <w:color w:val="FF0000"/>
              </w:rPr>
              <w:t>Senior recruitment analysT</w:t>
            </w:r>
            <w:r w:rsidR="002C2CDD" w:rsidRPr="00E91DA1">
              <w:rPr>
                <w:color w:val="FF0000"/>
                <w:lang w:val="en-GB" w:bidi="en-GB"/>
              </w:rPr>
              <w:t xml:space="preserve"> </w:t>
            </w:r>
            <w:r w:rsidRPr="00E91DA1">
              <w:rPr>
                <w:color w:val="FF0000"/>
              </w:rPr>
              <w:t>rwdm</w:t>
            </w:r>
            <w:r w:rsidR="00471793" w:rsidRPr="00E91DA1">
              <w:rPr>
                <w:color w:val="FF0000"/>
                <w:lang w:val="en-GB" w:bidi="en-GB"/>
              </w:rPr>
              <w:t xml:space="preserve"> - </w:t>
            </w:r>
            <w:r w:rsidRPr="00E91DA1">
              <w:rPr>
                <w:color w:val="FF0000"/>
              </w:rPr>
              <w:t>june 2023 - present</w:t>
            </w:r>
          </w:p>
          <w:p w14:paraId="4563E227" w14:textId="7544B18A" w:rsidR="002C2CDD" w:rsidRPr="00E91DA1" w:rsidRDefault="00BD20D6" w:rsidP="007569C1">
            <w:pPr>
              <w:rPr>
                <w:b/>
                <w:bCs/>
              </w:rPr>
            </w:pPr>
            <w:r w:rsidRPr="00E91DA1">
              <w:rPr>
                <w:b/>
                <w:bCs/>
              </w:rPr>
              <w:t>Major responsibility for Recruitment at a 1A Pro League Club</w:t>
            </w:r>
          </w:p>
          <w:p w14:paraId="7F8ED4C2" w14:textId="0E64DE42" w:rsidR="00BD20D6" w:rsidRDefault="00BD20D6" w:rsidP="00BD20D6">
            <w:pPr>
              <w:pStyle w:val="ListParagraph"/>
              <w:numPr>
                <w:ilvl w:val="0"/>
                <w:numId w:val="1"/>
              </w:numPr>
            </w:pPr>
            <w:r>
              <w:t>Using a range of data sources to compile scouting lists</w:t>
            </w:r>
            <w:r w:rsidR="005976A9">
              <w:t>.</w:t>
            </w:r>
          </w:p>
          <w:p w14:paraId="6407DBB1" w14:textId="0BE94A51" w:rsidR="00BD20D6" w:rsidRDefault="00BD20D6" w:rsidP="00BD20D6">
            <w:pPr>
              <w:pStyle w:val="ListParagraph"/>
              <w:numPr>
                <w:ilvl w:val="0"/>
                <w:numId w:val="1"/>
              </w:numPr>
            </w:pPr>
            <w:r>
              <w:t xml:space="preserve">Using data to benchmark potential targets in terms of ability + suitability </w:t>
            </w:r>
            <w:r w:rsidR="005976A9">
              <w:t>against</w:t>
            </w:r>
            <w:r>
              <w:t xml:space="preserve"> our current game model</w:t>
            </w:r>
            <w:r w:rsidR="004C1470">
              <w:t xml:space="preserve"> and squad lifecycle.</w:t>
            </w:r>
          </w:p>
          <w:p w14:paraId="275DF74B" w14:textId="3E831DC6" w:rsidR="00BD20D6" w:rsidRDefault="00BD20D6" w:rsidP="00BD20D6">
            <w:pPr>
              <w:pStyle w:val="ListParagraph"/>
              <w:numPr>
                <w:ilvl w:val="0"/>
                <w:numId w:val="1"/>
              </w:numPr>
            </w:pPr>
            <w:r>
              <w:t>Live scouting + video scouting to make notes on targets.</w:t>
            </w:r>
          </w:p>
          <w:p w14:paraId="5AFDC152" w14:textId="1377E6EC" w:rsidR="00BD20D6" w:rsidRDefault="00BD20D6" w:rsidP="00BD20D6">
            <w:pPr>
              <w:pStyle w:val="ListParagraph"/>
              <w:numPr>
                <w:ilvl w:val="0"/>
                <w:numId w:val="1"/>
              </w:numPr>
            </w:pPr>
            <w:r>
              <w:t>Compil</w:t>
            </w:r>
            <w:r w:rsidR="005976A9">
              <w:t xml:space="preserve">e evidence-based </w:t>
            </w:r>
            <w:r>
              <w:t>reports +</w:t>
            </w:r>
            <w:r w:rsidR="005976A9">
              <w:t xml:space="preserve"> maintain </w:t>
            </w:r>
            <w:r>
              <w:t>a database of targets.</w:t>
            </w:r>
          </w:p>
          <w:p w14:paraId="19118840" w14:textId="0905CAAB" w:rsidR="00BD20D6" w:rsidRDefault="00BD20D6" w:rsidP="00BD20D6">
            <w:pPr>
              <w:pStyle w:val="ListParagraph"/>
              <w:numPr>
                <w:ilvl w:val="0"/>
                <w:numId w:val="1"/>
              </w:numPr>
            </w:pPr>
            <w:r>
              <w:t>Communicating with agents</w:t>
            </w:r>
            <w:r w:rsidR="00755CF8">
              <w:t xml:space="preserve"> to gain information on targets.</w:t>
            </w:r>
          </w:p>
          <w:p w14:paraId="5F48147E" w14:textId="0265CB1A" w:rsidR="00BD20D6" w:rsidRDefault="00BD20D6" w:rsidP="00BD20D6">
            <w:pPr>
              <w:pStyle w:val="ListParagraph"/>
              <w:numPr>
                <w:ilvl w:val="0"/>
                <w:numId w:val="1"/>
              </w:numPr>
            </w:pPr>
            <w:r>
              <w:t xml:space="preserve">Continually assessing data trends </w:t>
            </w:r>
            <w:r w:rsidR="00755CF8">
              <w:t>and video across</w:t>
            </w:r>
            <w:r>
              <w:t xml:space="preserve"> different leagues to be aware of tactical patterns, players and coaches.</w:t>
            </w:r>
          </w:p>
          <w:p w14:paraId="071F3F7D" w14:textId="0D137763" w:rsidR="005976A9" w:rsidRPr="00333CD3" w:rsidRDefault="005976A9" w:rsidP="00BD20D6">
            <w:pPr>
              <w:pStyle w:val="ListParagraph"/>
              <w:numPr>
                <w:ilvl w:val="0"/>
                <w:numId w:val="1"/>
              </w:numPr>
            </w:pPr>
            <w:r>
              <w:t>I have gained outstanding knowledge of European</w:t>
            </w:r>
            <w:r w:rsidR="004C1470">
              <w:t>, American</w:t>
            </w:r>
            <w:r>
              <w:t xml:space="preserve"> and Japanese markets.</w:t>
            </w:r>
          </w:p>
          <w:p w14:paraId="23E7BA07" w14:textId="29C63AAE" w:rsidR="002C2CDD" w:rsidRPr="00E91DA1" w:rsidRDefault="00BD20D6" w:rsidP="007569C1">
            <w:pPr>
              <w:pStyle w:val="Heading4"/>
              <w:rPr>
                <w:color w:val="FF0000"/>
              </w:rPr>
            </w:pPr>
            <w:r w:rsidRPr="00E91DA1">
              <w:rPr>
                <w:color w:val="FF0000"/>
              </w:rPr>
              <w:t>Recruitment analyst</w:t>
            </w:r>
            <w:r w:rsidR="002C2CDD" w:rsidRPr="00E91DA1">
              <w:rPr>
                <w:color w:val="FF0000"/>
                <w:lang w:val="en-GB" w:bidi="en-GB"/>
              </w:rPr>
              <w:t xml:space="preserve"> </w:t>
            </w:r>
            <w:r w:rsidRPr="00E91DA1">
              <w:rPr>
                <w:color w:val="FF0000"/>
              </w:rPr>
              <w:t>KV Oostende</w:t>
            </w:r>
            <w:r w:rsidR="00471793" w:rsidRPr="00E91DA1">
              <w:rPr>
                <w:color w:val="FF0000"/>
                <w:lang w:val="en-GB" w:bidi="en-GB"/>
              </w:rPr>
              <w:t xml:space="preserve"> - </w:t>
            </w:r>
            <w:r w:rsidRPr="00E91DA1">
              <w:rPr>
                <w:color w:val="FF0000"/>
              </w:rPr>
              <w:t>February 2021 – May 2023</w:t>
            </w:r>
          </w:p>
          <w:p w14:paraId="1A92C19D" w14:textId="46D37F9C" w:rsidR="00755CF8" w:rsidRPr="00E91DA1" w:rsidRDefault="00755CF8" w:rsidP="00755CF8">
            <w:pPr>
              <w:rPr>
                <w:b/>
                <w:bCs/>
              </w:rPr>
            </w:pPr>
            <w:r w:rsidRPr="00E91DA1">
              <w:rPr>
                <w:b/>
                <w:bCs/>
              </w:rPr>
              <w:t>Responsibility for recruitment at a 1A Pro League Club.</w:t>
            </w:r>
          </w:p>
          <w:p w14:paraId="06CC9E27" w14:textId="630A39E8" w:rsidR="00755CF8" w:rsidRDefault="00755CF8" w:rsidP="00755CF8">
            <w:pPr>
              <w:pStyle w:val="ListParagraph"/>
              <w:numPr>
                <w:ilvl w:val="0"/>
                <w:numId w:val="2"/>
              </w:numPr>
            </w:pPr>
            <w:r>
              <w:t>Using a range of data sources to help compile scouting lists.</w:t>
            </w:r>
          </w:p>
          <w:p w14:paraId="72DBE08F" w14:textId="1209B65A" w:rsidR="00755CF8" w:rsidRDefault="00755CF8" w:rsidP="00755CF8">
            <w:pPr>
              <w:pStyle w:val="ListParagraph"/>
              <w:numPr>
                <w:ilvl w:val="0"/>
                <w:numId w:val="1"/>
              </w:numPr>
            </w:pPr>
            <w:r>
              <w:t>Using data to benchmark potential targets in terms of ability + suitability to our highly specific game model.</w:t>
            </w:r>
          </w:p>
          <w:p w14:paraId="7842B619" w14:textId="77777777" w:rsidR="00755CF8" w:rsidRDefault="00755CF8" w:rsidP="00755CF8">
            <w:pPr>
              <w:pStyle w:val="ListParagraph"/>
              <w:numPr>
                <w:ilvl w:val="0"/>
                <w:numId w:val="1"/>
              </w:numPr>
            </w:pPr>
            <w:r>
              <w:t>Live scouting + video scouting to make notes on targets.</w:t>
            </w:r>
          </w:p>
          <w:p w14:paraId="3250C981" w14:textId="77777777" w:rsidR="00755CF8" w:rsidRDefault="00755CF8" w:rsidP="00755CF8">
            <w:pPr>
              <w:pStyle w:val="ListParagraph"/>
              <w:numPr>
                <w:ilvl w:val="0"/>
                <w:numId w:val="1"/>
              </w:numPr>
            </w:pPr>
            <w:r>
              <w:t>Compiling reports + maintaining a database of targets.</w:t>
            </w:r>
          </w:p>
          <w:p w14:paraId="588DDCED" w14:textId="77777777" w:rsidR="00755CF8" w:rsidRDefault="00755CF8" w:rsidP="00755CF8">
            <w:pPr>
              <w:pStyle w:val="ListParagraph"/>
              <w:numPr>
                <w:ilvl w:val="0"/>
                <w:numId w:val="1"/>
              </w:numPr>
            </w:pPr>
            <w:r>
              <w:t>Continually assessing data trends and video across different leagues to be aware of tactical patterns, players and coaches.</w:t>
            </w:r>
          </w:p>
          <w:p w14:paraId="78EDBA89" w14:textId="77777777" w:rsidR="00755CF8" w:rsidRDefault="00755CF8" w:rsidP="00755CF8"/>
          <w:p w14:paraId="48B0F7D6" w14:textId="3C3445E2" w:rsidR="00755CF8" w:rsidRPr="00E91DA1" w:rsidRDefault="00755CF8" w:rsidP="00755CF8">
            <w:pPr>
              <w:rPr>
                <w:rFonts w:ascii="Franklin Gothic Medium" w:hAnsi="Franklin Gothic Medium"/>
                <w:color w:val="FF0000"/>
              </w:rPr>
            </w:pPr>
            <w:r w:rsidRPr="00E91DA1">
              <w:rPr>
                <w:rFonts w:asciiTheme="majorHAnsi" w:hAnsiTheme="majorHAnsi"/>
                <w:color w:val="FF0000"/>
              </w:rPr>
              <w:t>LEAGUE ANALYST FOOTBALL RADAR</w:t>
            </w:r>
            <w:r w:rsidR="00471793" w:rsidRPr="00E91DA1">
              <w:rPr>
                <w:rFonts w:asciiTheme="majorHAnsi" w:hAnsiTheme="majorHAnsi"/>
                <w:color w:val="FF0000"/>
              </w:rPr>
              <w:t xml:space="preserve"> - </w:t>
            </w:r>
            <w:r w:rsidR="00471793" w:rsidRPr="00E91DA1">
              <w:rPr>
                <w:rFonts w:asciiTheme="majorHAnsi" w:hAnsiTheme="majorHAnsi"/>
                <w:color w:val="FF0000"/>
                <w:lang w:val="en-GB" w:bidi="en-GB"/>
              </w:rPr>
              <w:t>JANUARY 2021 – OCTOBER 2021</w:t>
            </w:r>
          </w:p>
          <w:p w14:paraId="0BD85971" w14:textId="05FFEB00" w:rsidR="002C2CDD" w:rsidRPr="00471793" w:rsidRDefault="00471793" w:rsidP="00471793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eastAsia="Times New Roman" w:cs="Arial"/>
                <w:szCs w:val="14"/>
                <w:lang w:eastAsia="en-GB"/>
              </w:rPr>
              <w:t>C</w:t>
            </w:r>
            <w:r w:rsidRPr="00887001">
              <w:rPr>
                <w:rFonts w:eastAsia="Times New Roman" w:cs="Arial"/>
                <w:szCs w:val="14"/>
                <w:lang w:eastAsia="en-GB"/>
              </w:rPr>
              <w:t xml:space="preserve">ollecting data </w:t>
            </w:r>
            <w:r>
              <w:rPr>
                <w:rFonts w:eastAsia="Times New Roman" w:cs="Arial"/>
                <w:szCs w:val="14"/>
                <w:lang w:eastAsia="en-GB"/>
              </w:rPr>
              <w:t>+</w:t>
            </w:r>
            <w:r w:rsidRPr="00887001">
              <w:rPr>
                <w:rFonts w:eastAsia="Times New Roman" w:cs="Arial"/>
                <w:szCs w:val="14"/>
                <w:lang w:eastAsia="en-GB"/>
              </w:rPr>
              <w:t xml:space="preserve"> watching video to formulate </w:t>
            </w:r>
            <w:r>
              <w:rPr>
                <w:rFonts w:eastAsia="Times New Roman" w:cs="Arial"/>
                <w:szCs w:val="14"/>
                <w:lang w:eastAsia="en-GB"/>
              </w:rPr>
              <w:t>player ratings.</w:t>
            </w:r>
          </w:p>
          <w:p w14:paraId="4C272AB7" w14:textId="37C05119" w:rsidR="00471793" w:rsidRPr="00471793" w:rsidRDefault="00471793" w:rsidP="00471793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eastAsia="Times New Roman" w:cs="Arial"/>
                <w:szCs w:val="14"/>
                <w:lang w:eastAsia="en-GB"/>
              </w:rPr>
              <w:t>Predict line ups based on a range of data to beat the markets.</w:t>
            </w:r>
          </w:p>
          <w:p w14:paraId="4503C472" w14:textId="57381F45" w:rsidR="00471793" w:rsidRPr="00471793" w:rsidRDefault="00471793" w:rsidP="00471793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eastAsia="Times New Roman" w:cs="Arial"/>
                <w:szCs w:val="14"/>
                <w:lang w:eastAsia="en-GB"/>
              </w:rPr>
              <w:t>P</w:t>
            </w:r>
            <w:r w:rsidRPr="00887001">
              <w:rPr>
                <w:rFonts w:eastAsia="Times New Roman" w:cs="Arial"/>
                <w:szCs w:val="14"/>
                <w:lang w:eastAsia="en-GB"/>
              </w:rPr>
              <w:t>rovide clients with better insight into finding value in the betting markets</w:t>
            </w:r>
            <w:r>
              <w:rPr>
                <w:rFonts w:eastAsia="Times New Roman" w:cs="Arial"/>
                <w:szCs w:val="14"/>
                <w:lang w:eastAsia="en-GB"/>
              </w:rPr>
              <w:t>.</w:t>
            </w:r>
          </w:p>
          <w:p w14:paraId="3DD12712" w14:textId="77777777" w:rsidR="00471793" w:rsidRDefault="00471793" w:rsidP="00471793"/>
          <w:p w14:paraId="74E1BA52" w14:textId="7FA8092C" w:rsidR="00471793" w:rsidRPr="00E91DA1" w:rsidRDefault="00471793" w:rsidP="00471793">
            <w:pPr>
              <w:rPr>
                <w:rFonts w:asciiTheme="majorHAnsi" w:hAnsiTheme="majorHAnsi"/>
                <w:color w:val="FF0000"/>
              </w:rPr>
            </w:pPr>
            <w:r w:rsidRPr="00E91DA1">
              <w:rPr>
                <w:rFonts w:asciiTheme="majorHAnsi" w:hAnsiTheme="majorHAnsi"/>
                <w:color w:val="FF0000"/>
              </w:rPr>
              <w:t>AUDIT ASSOCIATE – PwC</w:t>
            </w:r>
            <w:r w:rsidR="00932B33">
              <w:rPr>
                <w:rFonts w:asciiTheme="majorHAnsi" w:hAnsiTheme="majorHAnsi"/>
                <w:color w:val="FF0000"/>
              </w:rPr>
              <w:t xml:space="preserve"> – SEPTEMBER 2019 – DECEMBER 2020</w:t>
            </w:r>
          </w:p>
          <w:p w14:paraId="3355BB60" w14:textId="547F7574" w:rsidR="00471793" w:rsidRPr="00471793" w:rsidRDefault="00471793" w:rsidP="00471793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>
              <w:rPr>
                <w:rFonts w:eastAsia="Times New Roman" w:cs="Arial"/>
                <w:iCs/>
                <w:szCs w:val="16"/>
                <w:lang w:eastAsia="en-GB"/>
              </w:rPr>
              <w:t>D</w:t>
            </w:r>
            <w:r w:rsidRPr="00CF71CC">
              <w:rPr>
                <w:rFonts w:eastAsia="Times New Roman" w:cs="Arial"/>
                <w:iCs/>
                <w:szCs w:val="16"/>
                <w:lang w:eastAsia="en-GB"/>
              </w:rPr>
              <w:t>eveloped strong analytical skills</w:t>
            </w:r>
            <w:r>
              <w:rPr>
                <w:rFonts w:eastAsia="Times New Roman" w:cs="Arial"/>
                <w:iCs/>
                <w:szCs w:val="16"/>
                <w:lang w:eastAsia="en-GB"/>
              </w:rPr>
              <w:t xml:space="preserve"> assessing Accounts.</w:t>
            </w:r>
          </w:p>
          <w:p w14:paraId="68737EAF" w14:textId="308BA207" w:rsidR="00471793" w:rsidRPr="00471793" w:rsidRDefault="00471793" w:rsidP="00471793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>
              <w:rPr>
                <w:rFonts w:eastAsia="Times New Roman" w:cs="Arial"/>
                <w:iCs/>
                <w:szCs w:val="16"/>
                <w:lang w:eastAsia="en-GB"/>
              </w:rPr>
              <w:t>M</w:t>
            </w:r>
            <w:r w:rsidRPr="00CF71CC">
              <w:rPr>
                <w:rFonts w:eastAsia="Times New Roman" w:cs="Arial"/>
                <w:iCs/>
                <w:szCs w:val="16"/>
                <w:lang w:eastAsia="en-GB"/>
              </w:rPr>
              <w:t>aintain</w:t>
            </w:r>
            <w:r>
              <w:rPr>
                <w:rFonts w:eastAsia="Times New Roman" w:cs="Arial"/>
                <w:iCs/>
                <w:szCs w:val="16"/>
                <w:lang w:eastAsia="en-GB"/>
              </w:rPr>
              <w:t xml:space="preserve">ed </w:t>
            </w:r>
            <w:r w:rsidRPr="00CF71CC">
              <w:rPr>
                <w:rFonts w:eastAsia="Times New Roman" w:cs="Arial"/>
                <w:iCs/>
                <w:szCs w:val="16"/>
                <w:lang w:eastAsia="en-GB"/>
              </w:rPr>
              <w:t>strong relationships with clients</w:t>
            </w:r>
            <w:r>
              <w:rPr>
                <w:rFonts w:eastAsia="Times New Roman" w:cs="Arial"/>
                <w:iCs/>
                <w:szCs w:val="16"/>
                <w:lang w:eastAsia="en-GB"/>
              </w:rPr>
              <w:t xml:space="preserve"> to audit Accounts.</w:t>
            </w:r>
          </w:p>
          <w:p w14:paraId="2B76BA53" w14:textId="6FDE70C2" w:rsidR="00E91DA1" w:rsidRPr="00E91DA1" w:rsidRDefault="00E91DA1" w:rsidP="00E91DA1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>
              <w:rPr>
                <w:rFonts w:eastAsia="Times New Roman" w:cs="Arial"/>
                <w:iCs/>
                <w:szCs w:val="16"/>
                <w:lang w:eastAsia="en-GB"/>
              </w:rPr>
              <w:t>Assessed Balance Sheet and Profit&amp;Loss Accounts using a range of benchmarks and data sets to check for any material errors</w:t>
            </w:r>
            <w:r w:rsidR="005976A9">
              <w:rPr>
                <w:rFonts w:eastAsia="Times New Roman" w:cs="Arial"/>
                <w:iCs/>
                <w:szCs w:val="16"/>
                <w:lang w:eastAsia="en-GB"/>
              </w:rPr>
              <w:t>.</w:t>
            </w:r>
          </w:p>
          <w:p w14:paraId="0456E948" w14:textId="77777777" w:rsidR="00741125" w:rsidRDefault="00741125" w:rsidP="00741125"/>
          <w:p w14:paraId="4B1DD81B" w14:textId="62993974" w:rsidR="00932B33" w:rsidRDefault="00932B33" w:rsidP="00741125">
            <w:pPr>
              <w:rPr>
                <w:rFonts w:asciiTheme="majorHAnsi" w:hAnsiTheme="majorHAnsi"/>
                <w:sz w:val="32"/>
                <w:szCs w:val="32"/>
              </w:rPr>
            </w:pPr>
          </w:p>
          <w:p w14:paraId="53223D9C" w14:textId="77777777" w:rsidR="00932B33" w:rsidRDefault="00932B33" w:rsidP="00741125">
            <w:pPr>
              <w:rPr>
                <w:rFonts w:asciiTheme="majorHAnsi" w:hAnsiTheme="majorHAnsi"/>
                <w:sz w:val="32"/>
                <w:szCs w:val="32"/>
              </w:rPr>
            </w:pPr>
          </w:p>
          <w:p w14:paraId="5A592BFB" w14:textId="77777777" w:rsidR="00932B33" w:rsidRDefault="00932B33" w:rsidP="00741125">
            <w:pPr>
              <w:rPr>
                <w:rFonts w:asciiTheme="majorHAnsi" w:hAnsiTheme="majorHAnsi"/>
                <w:sz w:val="32"/>
                <w:szCs w:val="32"/>
              </w:rPr>
            </w:pPr>
          </w:p>
          <w:p w14:paraId="6A8E5233" w14:textId="5CFD1BF2" w:rsidR="00932B33" w:rsidRPr="00932B33" w:rsidRDefault="00932B33" w:rsidP="00741125">
            <w:pPr>
              <w:rPr>
                <w:rFonts w:asciiTheme="majorHAnsi" w:hAnsiTheme="majorHAnsi"/>
              </w:rPr>
            </w:pPr>
          </w:p>
        </w:tc>
      </w:tr>
    </w:tbl>
    <w:p w14:paraId="6C686C2E" w14:textId="77777777" w:rsidR="00EF7CC9" w:rsidRPr="00333CD3" w:rsidRDefault="00EF7CC9" w:rsidP="00E22E87">
      <w:pPr>
        <w:pStyle w:val="NoSpacing"/>
      </w:pPr>
    </w:p>
    <w:sectPr w:rsidR="00EF7CC9" w:rsidRPr="00333CD3" w:rsidSect="00520F38">
      <w:footerReference w:type="default" r:id="rId9"/>
      <w:footerReference w:type="first" r:id="rId10"/>
      <w:pgSz w:w="11906" w:h="16838" w:code="9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B6B1D" w14:textId="77777777" w:rsidR="00927BFF" w:rsidRDefault="00927BFF" w:rsidP="00713050">
      <w:pPr>
        <w:spacing w:line="240" w:lineRule="auto"/>
      </w:pPr>
      <w:r>
        <w:separator/>
      </w:r>
    </w:p>
  </w:endnote>
  <w:endnote w:type="continuationSeparator" w:id="0">
    <w:p w14:paraId="55E4AA23" w14:textId="77777777" w:rsidR="00927BFF" w:rsidRDefault="00927BFF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545"/>
      <w:gridCol w:w="2545"/>
      <w:gridCol w:w="2544"/>
      <w:gridCol w:w="2544"/>
    </w:tblGrid>
    <w:tr w:rsidR="00C2098A" w14:paraId="7A29D116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FD8B95E" w14:textId="77777777" w:rsidR="00C2098A" w:rsidRDefault="00CA3DF1" w:rsidP="00684488">
          <w:pPr>
            <w:pStyle w:val="Footer"/>
          </w:pPr>
          <w:r w:rsidRPr="00CA3DF1">
            <w:rPr>
              <w:noProof/>
            </w:rPr>
            <mc:AlternateContent>
              <mc:Choice Requires="wpg">
                <w:drawing>
                  <wp:inline distT="0" distB="0" distL="0" distR="0" wp14:anchorId="44449750" wp14:editId="166DB833">
                    <wp:extent cx="329184" cy="329184"/>
                    <wp:effectExtent l="0" t="0" r="0" b="0"/>
                    <wp:docPr id="16" name="Group 102" descr="Email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Oval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oup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reeform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Isosceles Triangle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672F2F9B" id="Group 102" o:spid="_x0000_s1026" alt="Email icon" style="width:25.9pt;height:25.9pt;mso-position-horizontal-relative:char;mso-position-vertical-relative:line" coordsize="7345,73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">
                    <o:lock v:ext="edit" aspectratio="t"/>
                    <v:oval id="Oval 17" o:spid="_x0000_s1027" style="position:absolute;width:7345;height:73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" fillcolor="#ea4e4e [3204]" stroked="f" strokeweight="1pt">
                      <v:stroke joinstyle="miter"/>
                    </v:oval>
                    <v:group id="Group 18" o:spid="_x0000_s1028" style="position:absolute;left:1639;top:2458;width:4067;height:2429" coordorigin="1639,2458" coordsize="7278,43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">
                      <v:shape id="Freeform 19" o:spid="_x0000_s1029" style="position:absolute;left:1639;top:4715;width:7279;height:2090;flip:y;visibility:visible;mso-wrap-style:square;v-text-anchor:middle" coordsize="785097,2090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&#13;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 Triangle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&#13;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 Triangle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&#13;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2" o:spid="_x0000_s1032" type="#_x0000_t5" style="position:absolute;left:1687;top:2458;width:7231;height:2648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&#13;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84C4C67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0A4031BB" wp14:editId="5BC0850F">
                    <wp:extent cx="329184" cy="329184"/>
                    <wp:effectExtent l="0" t="0" r="13970" b="13970"/>
                    <wp:docPr id="8" name="Group 4" descr="Twitter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ircle around 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637E9292" id="Group 4" o:spid="_x0000_s1026" alt="Twitter icon" style="width:25.9pt;height:25.9pt;mso-position-horizontal-relative:char;mso-position-vertical-relative:line" coordsize="430,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">
                    <o:lock v:ext="edit" aspectratio="t"/>
                    <v:shape id="Circle around Twitter symbol" o:spid="_x0000_s1027" style="position:absolute;width:430;height:430;visibility:visible;mso-wrap-style:square;v-text-anchor:top" coordsize="3441,34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&#13;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Twitter symbol" o:spid="_x0000_s1028" style="position:absolute;left:104;top:119;width:238;height:211;visibility:visible;mso-wrap-style:square;v-text-anchor:top" coordsize="1898,16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&#13;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21BCBA1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03BD7E26" wp14:editId="179D2849">
                    <wp:extent cx="329184" cy="329184"/>
                    <wp:effectExtent l="0" t="0" r="13970" b="13970"/>
                    <wp:docPr id="9" name="Group 10" descr="Telephone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08AF0726" id="Group 10" o:spid="_x0000_s1026" alt="Telephone icon" style="width:25.9pt;height:25.9pt;mso-position-horizontal-relative:char;mso-position-vertical-relative:line" coordsize="431,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">
                    <o:lock v:ext="edit" aspectratio="t"/>
                    <v:shape id="Circle around telephone symbol" o:spid="_x0000_s1027" style="position:absolute;width:431;height:431;visibility:visible;mso-wrap-style:square;v-text-anchor:top" coordsize="3451,3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&#13;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 symbol" o:spid="_x0000_s1028" style="position:absolute;left:97;top:95;width:237;height:238;visibility:visible;mso-wrap-style:square;v-text-anchor:top" coordsize="1894,18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&#13;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F5FD2E0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031F4001" wp14:editId="60E724C7">
                    <wp:extent cx="329184" cy="329184"/>
                    <wp:effectExtent l="0" t="0" r="13970" b="13970"/>
                    <wp:docPr id="12" name="Group 16" descr="LinkedIn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ircle around LinkedIn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LinkedIn symbol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4F5CDF90" id="Group 16" o:spid="_x0000_s1026" alt="LinkedIn icon" style="width:25.9pt;height:25.9pt;mso-position-horizontal-relative:char;mso-position-vertical-relative:line" coordsize="431,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">
                    <o:lock v:ext="edit" aspectratio="t"/>
                    <v:shape id="Circle around LinkedIn symbol" o:spid="_x0000_s1027" style="position:absolute;width:431;height:431;visibility:visible;mso-wrap-style:square;v-text-anchor:top" coordsize="3451,34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&#13;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LinkedIn symbol" o:spid="_x0000_s1028" style="position:absolute;left:113;top:102;width:203;height:202;visibility:visible;mso-wrap-style:square;v-text-anchor:top" coordsize="1619,16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&#13;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684488" w14:paraId="74A0F685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mail Address:"/>
            <w:tag w:val="Email Address:"/>
            <w:id w:val="-627010856"/>
            <w:placeholder>
              <w:docPart w:val="0D61380397D751438E889F35186D125C"/>
            </w:placeholder>
            <w:dataBinding w:prefixMappings="xmlns:ns0='http://schemas.microsoft.com/office/2006/coverPageProps' " w:xpath="/ns0:CoverPageProperties[1]/ns0:CompanyEmail[1]" w:storeItemID="{55AF091B-3C7A-41E3-B477-F2FDAA23CFDA}"/>
            <w15:appearance w15:val="hidden"/>
            <w:text w:multiLine="1"/>
          </w:sdtPr>
          <w:sdtContent>
            <w:p w14:paraId="3147208B" w14:textId="12454B37" w:rsidR="00684488" w:rsidRPr="00CA3DF1" w:rsidRDefault="00E91DA1" w:rsidP="00811117">
              <w:pPr>
                <w:pStyle w:val="Footer"/>
              </w:pPr>
              <w:r>
                <w:t>oliveroconnell98@gmail.com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witter Handle:"/>
            <w:tag w:val="Twitter Handle:"/>
            <w:id w:val="-642033892"/>
            <w:placeholder>
              <w:docPart w:val="0BEFC5BE1B5B93499E1B5FEED0A727F8"/>
            </w:placeholder>
            <w:showingPlcHdr/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Content>
            <w:p w14:paraId="10B84F8A" w14:textId="77777777" w:rsidR="00684488" w:rsidRPr="00C2098A" w:rsidRDefault="00811117" w:rsidP="00811117">
              <w:pPr>
                <w:pStyle w:val="Footer"/>
              </w:pPr>
              <w:r>
                <w:rPr>
                  <w:lang w:val="en-GB" w:bidi="en-GB"/>
                </w:rPr>
                <w:t>Twitter Handle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elephone No.:"/>
            <w:tag w:val="Telephone No.:"/>
            <w:id w:val="617408819"/>
            <w:placeholder>
              <w:docPart w:val="8141AF80D4B73D43A348A46AFF8FA4B7"/>
            </w:placeholder>
            <w:showingPlcHdr/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Content>
            <w:p w14:paraId="09D008D9" w14:textId="77777777" w:rsidR="00684488" w:rsidRPr="00C2098A" w:rsidRDefault="00811117" w:rsidP="00811117">
              <w:pPr>
                <w:pStyle w:val="Footer"/>
              </w:pPr>
              <w:r>
                <w:rPr>
                  <w:lang w:val="en-GB" w:bidi="en-GB"/>
                </w:rPr>
                <w:t>Telephone No.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LinkedIn URL:"/>
            <w:tag w:val="LinkedIn URL:"/>
            <w:id w:val="-1413995599"/>
            <w:placeholder>
              <w:docPart w:val="EF45D557CEC23E43A2B5A942B84E38D6"/>
            </w:placeholder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Content>
            <w:p w14:paraId="0CF02AA7" w14:textId="77777777" w:rsidR="00684488" w:rsidRPr="00C2098A" w:rsidRDefault="00811117" w:rsidP="00811117">
              <w:pPr>
                <w:pStyle w:val="Footer"/>
              </w:pPr>
              <w:r>
                <w:rPr>
                  <w:lang w:val="en-GB" w:bidi="en-GB"/>
                </w:rPr>
                <w:t>LinkedIn URL</w:t>
              </w:r>
            </w:p>
          </w:sdtContent>
        </w:sdt>
      </w:tc>
    </w:tr>
  </w:tbl>
  <w:sdt>
    <w:sdtPr>
      <w:rPr>
        <w:sz w:val="18"/>
        <w:szCs w:val="18"/>
      </w:r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1E52D0" w14:textId="77777777" w:rsidR="00C2098A" w:rsidRPr="00E91DA1" w:rsidRDefault="00217980" w:rsidP="00217980">
        <w:pPr>
          <w:pStyle w:val="Footer"/>
          <w:rPr>
            <w:noProof/>
            <w:sz w:val="18"/>
            <w:szCs w:val="18"/>
          </w:rPr>
        </w:pPr>
        <w:r w:rsidRPr="00E91DA1">
          <w:rPr>
            <w:sz w:val="18"/>
            <w:szCs w:val="18"/>
            <w:lang w:val="en-GB" w:bidi="en-GB"/>
          </w:rPr>
          <w:fldChar w:fldCharType="begin"/>
        </w:r>
        <w:r w:rsidRPr="00E91DA1">
          <w:rPr>
            <w:sz w:val="18"/>
            <w:szCs w:val="18"/>
            <w:lang w:val="en-GB" w:bidi="en-GB"/>
          </w:rPr>
          <w:instrText xml:space="preserve"> PAGE   \* MERGEFORMAT </w:instrText>
        </w:r>
        <w:r w:rsidRPr="00E91DA1">
          <w:rPr>
            <w:sz w:val="18"/>
            <w:szCs w:val="18"/>
            <w:lang w:val="en-GB" w:bidi="en-GB"/>
          </w:rPr>
          <w:fldChar w:fldCharType="separate"/>
        </w:r>
        <w:r w:rsidR="002C03BA" w:rsidRPr="00E91DA1">
          <w:rPr>
            <w:noProof/>
            <w:sz w:val="18"/>
            <w:szCs w:val="18"/>
            <w:lang w:val="en-GB" w:bidi="en-GB"/>
          </w:rPr>
          <w:t>2</w:t>
        </w:r>
        <w:r w:rsidRPr="00E91DA1">
          <w:rPr>
            <w:noProof/>
            <w:sz w:val="18"/>
            <w:szCs w:val="18"/>
            <w:lang w:val="en-GB" w:bidi="en-GB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A891E" w14:textId="2A9BADB3" w:rsidR="005976A9" w:rsidRPr="005976A9" w:rsidRDefault="00000000" w:rsidP="005976A9">
    <w:pPr>
      <w:pStyle w:val="Footer"/>
      <w:tabs>
        <w:tab w:val="left" w:pos="2954"/>
      </w:tabs>
      <w:rPr>
        <w:b/>
        <w:bCs/>
        <w:sz w:val="22"/>
        <w:szCs w:val="22"/>
      </w:rPr>
    </w:pPr>
    <w:hyperlink r:id="rId1" w:history="1">
      <w:r w:rsidR="005976A9" w:rsidRPr="005976A9">
        <w:rPr>
          <w:rStyle w:val="Hyperlink"/>
          <w:b/>
          <w:bCs/>
          <w:sz w:val="22"/>
          <w:szCs w:val="22"/>
        </w:rPr>
        <w:t>oli_oconnell substack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33871" w14:textId="77777777" w:rsidR="00927BFF" w:rsidRDefault="00927BFF" w:rsidP="00713050">
      <w:pPr>
        <w:spacing w:line="240" w:lineRule="auto"/>
      </w:pPr>
      <w:r>
        <w:separator/>
      </w:r>
    </w:p>
  </w:footnote>
  <w:footnote w:type="continuationSeparator" w:id="0">
    <w:p w14:paraId="75A10114" w14:textId="77777777" w:rsidR="00927BFF" w:rsidRDefault="00927BFF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A57C6"/>
    <w:multiLevelType w:val="hybridMultilevel"/>
    <w:tmpl w:val="2B5A6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E5F50"/>
    <w:multiLevelType w:val="hybridMultilevel"/>
    <w:tmpl w:val="7B863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B5279"/>
    <w:multiLevelType w:val="hybridMultilevel"/>
    <w:tmpl w:val="62B097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D6F97"/>
    <w:multiLevelType w:val="hybridMultilevel"/>
    <w:tmpl w:val="9AF2C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D0FCC"/>
    <w:multiLevelType w:val="hybridMultilevel"/>
    <w:tmpl w:val="94FCF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7206D"/>
    <w:multiLevelType w:val="hybridMultilevel"/>
    <w:tmpl w:val="7B32A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86B4B"/>
    <w:multiLevelType w:val="hybridMultilevel"/>
    <w:tmpl w:val="E4F4E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807668"/>
    <w:multiLevelType w:val="hybridMultilevel"/>
    <w:tmpl w:val="87624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440214">
    <w:abstractNumId w:val="4"/>
  </w:num>
  <w:num w:numId="2" w16cid:durableId="686948877">
    <w:abstractNumId w:val="6"/>
  </w:num>
  <w:num w:numId="3" w16cid:durableId="1440947563">
    <w:abstractNumId w:val="5"/>
  </w:num>
  <w:num w:numId="4" w16cid:durableId="943461574">
    <w:abstractNumId w:val="0"/>
  </w:num>
  <w:num w:numId="5" w16cid:durableId="28453107">
    <w:abstractNumId w:val="1"/>
  </w:num>
  <w:num w:numId="6" w16cid:durableId="204097531">
    <w:abstractNumId w:val="2"/>
  </w:num>
  <w:num w:numId="7" w16cid:durableId="1322274874">
    <w:abstractNumId w:val="3"/>
  </w:num>
  <w:num w:numId="8" w16cid:durableId="880242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D6"/>
    <w:rsid w:val="00040067"/>
    <w:rsid w:val="00091382"/>
    <w:rsid w:val="000B0619"/>
    <w:rsid w:val="000B61CA"/>
    <w:rsid w:val="000F7610"/>
    <w:rsid w:val="00114ED7"/>
    <w:rsid w:val="00140B0E"/>
    <w:rsid w:val="001A5CA9"/>
    <w:rsid w:val="001B2AC1"/>
    <w:rsid w:val="001B403A"/>
    <w:rsid w:val="00217980"/>
    <w:rsid w:val="00223BBD"/>
    <w:rsid w:val="00271662"/>
    <w:rsid w:val="0027404F"/>
    <w:rsid w:val="00293B83"/>
    <w:rsid w:val="002B091C"/>
    <w:rsid w:val="002C03BA"/>
    <w:rsid w:val="002C2CDD"/>
    <w:rsid w:val="002D45C6"/>
    <w:rsid w:val="002F03FA"/>
    <w:rsid w:val="00313E86"/>
    <w:rsid w:val="00333CD3"/>
    <w:rsid w:val="00340365"/>
    <w:rsid w:val="00342B64"/>
    <w:rsid w:val="00364079"/>
    <w:rsid w:val="003C5528"/>
    <w:rsid w:val="003F7D37"/>
    <w:rsid w:val="004077FB"/>
    <w:rsid w:val="00424DD9"/>
    <w:rsid w:val="0046104A"/>
    <w:rsid w:val="00471793"/>
    <w:rsid w:val="004717C5"/>
    <w:rsid w:val="004856B6"/>
    <w:rsid w:val="004C1470"/>
    <w:rsid w:val="00520F38"/>
    <w:rsid w:val="00523479"/>
    <w:rsid w:val="00543DB7"/>
    <w:rsid w:val="005729B0"/>
    <w:rsid w:val="0058700A"/>
    <w:rsid w:val="005976A9"/>
    <w:rsid w:val="006306CC"/>
    <w:rsid w:val="00641630"/>
    <w:rsid w:val="00677D05"/>
    <w:rsid w:val="00684488"/>
    <w:rsid w:val="006A3CE7"/>
    <w:rsid w:val="006C4C50"/>
    <w:rsid w:val="006D76B1"/>
    <w:rsid w:val="00713050"/>
    <w:rsid w:val="00741125"/>
    <w:rsid w:val="00741CA0"/>
    <w:rsid w:val="00746F7F"/>
    <w:rsid w:val="00755CF8"/>
    <w:rsid w:val="007569C1"/>
    <w:rsid w:val="00763832"/>
    <w:rsid w:val="007D2696"/>
    <w:rsid w:val="00811117"/>
    <w:rsid w:val="00841146"/>
    <w:rsid w:val="0088504C"/>
    <w:rsid w:val="0089382B"/>
    <w:rsid w:val="008A1907"/>
    <w:rsid w:val="008C6BCA"/>
    <w:rsid w:val="008C7B50"/>
    <w:rsid w:val="00927BFF"/>
    <w:rsid w:val="00932B33"/>
    <w:rsid w:val="009B3C40"/>
    <w:rsid w:val="009B4D37"/>
    <w:rsid w:val="009F6424"/>
    <w:rsid w:val="00A0642E"/>
    <w:rsid w:val="00A42540"/>
    <w:rsid w:val="00A50939"/>
    <w:rsid w:val="00A6439D"/>
    <w:rsid w:val="00AA6A40"/>
    <w:rsid w:val="00AC4520"/>
    <w:rsid w:val="00B5664D"/>
    <w:rsid w:val="00BA5B40"/>
    <w:rsid w:val="00BD0206"/>
    <w:rsid w:val="00BD20D6"/>
    <w:rsid w:val="00C2098A"/>
    <w:rsid w:val="00C5444A"/>
    <w:rsid w:val="00C612DA"/>
    <w:rsid w:val="00C7741E"/>
    <w:rsid w:val="00C875AB"/>
    <w:rsid w:val="00CA3DF1"/>
    <w:rsid w:val="00CA4581"/>
    <w:rsid w:val="00CE18D5"/>
    <w:rsid w:val="00D04109"/>
    <w:rsid w:val="00DD6416"/>
    <w:rsid w:val="00DF4E0A"/>
    <w:rsid w:val="00E02DCD"/>
    <w:rsid w:val="00E12C60"/>
    <w:rsid w:val="00E22E87"/>
    <w:rsid w:val="00E57630"/>
    <w:rsid w:val="00E86C2B"/>
    <w:rsid w:val="00E91DA1"/>
    <w:rsid w:val="00EF7CC9"/>
    <w:rsid w:val="00F207C0"/>
    <w:rsid w:val="00F20AE5"/>
    <w:rsid w:val="00F645C7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4FDA"/>
  <w15:chartTrackingRefBased/>
  <w15:docId w15:val="{BAE3B4B3-5849-D44E-B9D5-D6542292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C1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342B64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2B64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1B2AC1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BD20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76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6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76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substack.com/@olioconnell?utm_source=profile-pag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wdm/Library/Containers/com.microsoft.Word/Data/Library/Application%20Support/Microsoft/Office/16.0/DTS/Search/%7b4CFCEA04-3DFE-E341-8057-1F83EA5BC451%7dtf16392737_ma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646F1A10350374A8528F0F3E142E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65162-B140-374B-98E8-9153C9D90BBF}"/>
      </w:docPartPr>
      <w:docPartBody>
        <w:p w:rsidR="004C13A7" w:rsidRDefault="00000000">
          <w:pPr>
            <w:pStyle w:val="A646F1A10350374A8528F0F3E142E83F"/>
          </w:pPr>
          <w:r>
            <w:rPr>
              <w:lang w:bidi="en-GB"/>
            </w:rPr>
            <w:t>Your Name</w:t>
          </w:r>
        </w:p>
      </w:docPartBody>
    </w:docPart>
    <w:docPart>
      <w:docPartPr>
        <w:name w:val="9B3296B93675FF45BE6BB882F2BC3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7E796-A7A6-E74B-B10A-B8D35D3AA86B}"/>
      </w:docPartPr>
      <w:docPartBody>
        <w:p w:rsidR="004C13A7" w:rsidRDefault="00000000">
          <w:pPr>
            <w:pStyle w:val="9B3296B93675FF45BE6BB882F2BC3831"/>
          </w:pPr>
          <w:r>
            <w:rPr>
              <w:lang w:bidi="en-GB"/>
            </w:rPr>
            <w:t>Profession or Industry</w:t>
          </w:r>
        </w:p>
      </w:docPartBody>
    </w:docPart>
    <w:docPart>
      <w:docPartPr>
        <w:name w:val="6ED92BA7D6D28E438006A63CE1243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80185-6899-0645-8748-EEEC045F8C03}"/>
      </w:docPartPr>
      <w:docPartBody>
        <w:p w:rsidR="004C13A7" w:rsidRDefault="00000000">
          <w:pPr>
            <w:pStyle w:val="6ED92BA7D6D28E438006A63CE124370D"/>
          </w:pPr>
          <w:r w:rsidRPr="00333CD3">
            <w:rPr>
              <w:lang w:bidi="en-GB"/>
            </w:rPr>
            <w:t>Experience</w:t>
          </w:r>
        </w:p>
      </w:docPartBody>
    </w:docPart>
    <w:docPart>
      <w:docPartPr>
        <w:name w:val="0D61380397D751438E889F35186D1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6F143-8BD5-3B49-92B4-AAAA9603A886}"/>
      </w:docPartPr>
      <w:docPartBody>
        <w:p w:rsidR="004C13A7" w:rsidRDefault="00000000">
          <w:pPr>
            <w:pStyle w:val="0D61380397D751438E889F35186D125C"/>
          </w:pPr>
          <w:r w:rsidRPr="00333CD3">
            <w:rPr>
              <w:lang w:bidi="en-GB"/>
            </w:rPr>
            <w:t>University or College</w:t>
          </w:r>
        </w:p>
      </w:docPartBody>
    </w:docPart>
    <w:docPart>
      <w:docPartPr>
        <w:name w:val="0BEFC5BE1B5B93499E1B5FEED0A72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66108-3332-F342-94D1-0DF613D9F14C}"/>
      </w:docPartPr>
      <w:docPartBody>
        <w:p w:rsidR="004C13A7" w:rsidRDefault="00000000">
          <w:pPr>
            <w:pStyle w:val="0BEFC5BE1B5B93499E1B5FEED0A727F8"/>
          </w:pPr>
          <w:r w:rsidRPr="00333CD3">
            <w:rPr>
              <w:lang w:bidi="en-GB"/>
            </w:rPr>
            <w:t>Volunteer experience or leadership</w:t>
          </w:r>
        </w:p>
      </w:docPartBody>
    </w:docPart>
    <w:docPart>
      <w:docPartPr>
        <w:name w:val="8141AF80D4B73D43A348A46AFF8FA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FE53D-3B39-B54A-BD83-69A3D02C5BCF}"/>
      </w:docPartPr>
      <w:docPartBody>
        <w:p w:rsidR="004C13A7" w:rsidRDefault="00C25994" w:rsidP="00C25994">
          <w:pPr>
            <w:pStyle w:val="8141AF80D4B73D43A348A46AFF8FA4B7"/>
          </w:pPr>
          <w:r>
            <w:rPr>
              <w:lang w:bidi="en-GB"/>
            </w:rPr>
            <w:t>Your Name</w:t>
          </w:r>
        </w:p>
      </w:docPartBody>
    </w:docPart>
    <w:docPart>
      <w:docPartPr>
        <w:name w:val="EF45D557CEC23E43A2B5A942B84E3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B7666-2EB3-1445-BEDE-D9B2CE27A500}"/>
      </w:docPartPr>
      <w:docPartBody>
        <w:p w:rsidR="004C13A7" w:rsidRDefault="00C25994" w:rsidP="00C25994">
          <w:pPr>
            <w:pStyle w:val="EF45D557CEC23E43A2B5A942B84E38D6"/>
          </w:pPr>
          <w:r w:rsidRPr="00333CD3">
            <w:rPr>
              <w:lang w:bidi="en-GB"/>
            </w:rP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94"/>
    <w:rsid w:val="003F3E4A"/>
    <w:rsid w:val="004C13A7"/>
    <w:rsid w:val="005F3B71"/>
    <w:rsid w:val="00C25994"/>
    <w:rsid w:val="00C7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46F1A10350374A8528F0F3E142E83F">
    <w:name w:val="A646F1A10350374A8528F0F3E142E83F"/>
  </w:style>
  <w:style w:type="paragraph" w:customStyle="1" w:styleId="9B3296B93675FF45BE6BB882F2BC3831">
    <w:name w:val="9B3296B93675FF45BE6BB882F2BC3831"/>
  </w:style>
  <w:style w:type="paragraph" w:customStyle="1" w:styleId="6ED92BA7D6D28E438006A63CE124370D">
    <w:name w:val="6ED92BA7D6D28E438006A63CE124370D"/>
  </w:style>
  <w:style w:type="paragraph" w:customStyle="1" w:styleId="0D61380397D751438E889F35186D125C">
    <w:name w:val="0D61380397D751438E889F35186D125C"/>
  </w:style>
  <w:style w:type="paragraph" w:customStyle="1" w:styleId="0BEFC5BE1B5B93499E1B5FEED0A727F8">
    <w:name w:val="0BEFC5BE1B5B93499E1B5FEED0A727F8"/>
  </w:style>
  <w:style w:type="paragraph" w:customStyle="1" w:styleId="8141AF80D4B73D43A348A46AFF8FA4B7">
    <w:name w:val="8141AF80D4B73D43A348A46AFF8FA4B7"/>
    <w:rsid w:val="00C25994"/>
  </w:style>
  <w:style w:type="paragraph" w:customStyle="1" w:styleId="EF45D557CEC23E43A2B5A942B84E38D6">
    <w:name w:val="EF45D557CEC23E43A2B5A942B84E38D6"/>
    <w:rsid w:val="00C259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oliveroconnell98@gmail.com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{4CFCEA04-3DFE-E341-8057-1F83EA5BC451}tf16392737_mac.dotx</Template>
  <TotalTime>1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Senior Recruitment analyst</dc:subject>
  <dc:creator>Oliver O’CONNELL</dc:creator>
  <cp:keywords/>
  <dc:description/>
  <cp:lastModifiedBy>Oliver O'Connell</cp:lastModifiedBy>
  <cp:revision>2</cp:revision>
  <dcterms:created xsi:type="dcterms:W3CDTF">2024-02-23T16:32:00Z</dcterms:created>
  <dcterms:modified xsi:type="dcterms:W3CDTF">2024-02-23T16:32:00Z</dcterms:modified>
</cp:coreProperties>
</file>