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541"/>
        <w:tblW w:w="115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7422"/>
        <w:gridCol w:w="301"/>
        <w:gridCol w:w="3806"/>
      </w:tblGrid>
      <w:tr w:rsidR="00557B01" w14:paraId="31B77725" w14:textId="77777777" w:rsidTr="00557B01">
        <w:trPr>
          <w:trHeight w:val="1627"/>
        </w:trPr>
        <w:tc>
          <w:tcPr>
            <w:tcW w:w="11529" w:type="dxa"/>
            <w:gridSpan w:val="3"/>
            <w:tcBorders>
              <w:bottom w:val="single" w:sz="24" w:space="0" w:color="2C3B57" w:themeColor="text2"/>
            </w:tcBorders>
          </w:tcPr>
          <w:p w14:paraId="49183360" w14:textId="77777777" w:rsidR="00557B01" w:rsidRDefault="00557B01" w:rsidP="00CE534C">
            <w:pPr>
              <w:pStyle w:val="Heading1"/>
              <w:jc w:val="left"/>
            </w:pPr>
            <w:r>
              <w:t>Conor Kennedy</w:t>
            </w:r>
          </w:p>
          <w:p w14:paraId="22D71E70" w14:textId="6318E18A" w:rsidR="00CE534C" w:rsidRPr="00CE534C" w:rsidRDefault="00CE534C" w:rsidP="00CE534C">
            <w:pPr>
              <w:rPr>
                <w:b/>
                <w:bCs/>
                <w:sz w:val="32"/>
                <w:szCs w:val="32"/>
              </w:rPr>
            </w:pPr>
            <w:r w:rsidRPr="00CE534C">
              <w:rPr>
                <w:b/>
                <w:bCs/>
                <w:color w:val="002060"/>
                <w:sz w:val="32"/>
                <w:szCs w:val="32"/>
              </w:rPr>
              <w:t>Recruitment Consultant</w:t>
            </w:r>
            <w:r w:rsidR="000D1DB6">
              <w:rPr>
                <w:b/>
                <w:bCs/>
                <w:color w:val="002060"/>
                <w:sz w:val="32"/>
                <w:szCs w:val="32"/>
              </w:rPr>
              <w:t xml:space="preserve"> / CIPD Student</w:t>
            </w:r>
          </w:p>
        </w:tc>
      </w:tr>
      <w:tr w:rsidR="00557B01" w14:paraId="6EA3733C" w14:textId="77777777" w:rsidTr="00557B01">
        <w:trPr>
          <w:trHeight w:val="133"/>
        </w:trPr>
        <w:tc>
          <w:tcPr>
            <w:tcW w:w="11529" w:type="dxa"/>
            <w:gridSpan w:val="3"/>
            <w:tcBorders>
              <w:top w:val="single" w:sz="24" w:space="0" w:color="2C3B57" w:themeColor="text2"/>
            </w:tcBorders>
            <w:vAlign w:val="center"/>
          </w:tcPr>
          <w:p w14:paraId="666292B7" w14:textId="77777777" w:rsidR="00557B01" w:rsidRDefault="00557B01" w:rsidP="00557B01"/>
        </w:tc>
      </w:tr>
      <w:tr w:rsidR="00557B01" w14:paraId="09B5E84F" w14:textId="77777777" w:rsidTr="00557B01">
        <w:trPr>
          <w:trHeight w:val="144"/>
        </w:trPr>
        <w:tc>
          <w:tcPr>
            <w:tcW w:w="11529" w:type="dxa"/>
            <w:gridSpan w:val="3"/>
            <w:tcBorders>
              <w:bottom w:val="single" w:sz="24" w:space="0" w:color="CADEE5" w:themeColor="background2"/>
            </w:tcBorders>
            <w:vAlign w:val="center"/>
          </w:tcPr>
          <w:p w14:paraId="0F88AF33" w14:textId="512AD532" w:rsidR="00557B01" w:rsidRDefault="00557B01" w:rsidP="00557B01">
            <w:r w:rsidRPr="00BA711A">
              <w:rPr>
                <w:b/>
                <w:bCs/>
                <w:color w:val="404040" w:themeColor="text1" w:themeTint="BF"/>
                <w:sz w:val="22"/>
              </w:rPr>
              <w:t>M</w:t>
            </w:r>
            <w:r>
              <w:rPr>
                <w:color w:val="404040" w:themeColor="text1" w:themeTint="BF"/>
                <w:sz w:val="22"/>
              </w:rPr>
              <w:t xml:space="preserve">: </w:t>
            </w:r>
            <w:r w:rsidR="00A77508">
              <w:rPr>
                <w:color w:val="404040" w:themeColor="text1" w:themeTint="BF"/>
                <w:sz w:val="22"/>
              </w:rPr>
              <w:t>0831707156</w:t>
            </w:r>
            <w:r>
              <w:rPr>
                <w:color w:val="404040" w:themeColor="text1" w:themeTint="BF"/>
                <w:sz w:val="22"/>
              </w:rPr>
              <w:t xml:space="preserve">  </w:t>
            </w:r>
            <w:r w:rsidRPr="00BA711A">
              <w:rPr>
                <w:b/>
                <w:bCs/>
                <w:color w:val="404040" w:themeColor="text1" w:themeTint="BF"/>
                <w:sz w:val="22"/>
              </w:rPr>
              <w:t>E</w:t>
            </w:r>
            <w:r>
              <w:rPr>
                <w:color w:val="404040" w:themeColor="text1" w:themeTint="BF"/>
                <w:sz w:val="22"/>
              </w:rPr>
              <w:t>: Conor_Kennedy92@outlook.com</w:t>
            </w:r>
          </w:p>
        </w:tc>
      </w:tr>
      <w:tr w:rsidR="00557B01" w14:paraId="4968483B" w14:textId="77777777" w:rsidTr="00557B01">
        <w:trPr>
          <w:trHeight w:val="155"/>
        </w:trPr>
        <w:tc>
          <w:tcPr>
            <w:tcW w:w="7422" w:type="dxa"/>
            <w:vMerge w:val="restart"/>
            <w:tcBorders>
              <w:top w:val="single" w:sz="24" w:space="0" w:color="CADEE5" w:themeColor="background2"/>
              <w:bottom w:val="single" w:sz="8" w:space="0" w:color="2C3B57" w:themeColor="text2"/>
            </w:tcBorders>
            <w:vAlign w:val="bottom"/>
          </w:tcPr>
          <w:p w14:paraId="229DDBB1" w14:textId="77777777" w:rsidR="00557B01" w:rsidRPr="005F5561" w:rsidRDefault="00557B01" w:rsidP="00557B01">
            <w:pPr>
              <w:pStyle w:val="Heading3"/>
            </w:pPr>
            <w:r w:rsidRPr="00B74643">
              <w:rPr>
                <w:color w:val="002060"/>
              </w:rPr>
              <w:t>Personal Statement</w:t>
            </w:r>
          </w:p>
        </w:tc>
        <w:tc>
          <w:tcPr>
            <w:tcW w:w="301" w:type="dxa"/>
            <w:vMerge w:val="restart"/>
            <w:tcBorders>
              <w:top w:val="single" w:sz="24" w:space="0" w:color="CADEE5" w:themeColor="background2"/>
            </w:tcBorders>
            <w:vAlign w:val="bottom"/>
          </w:tcPr>
          <w:p w14:paraId="1D01E999" w14:textId="77777777" w:rsidR="00557B01" w:rsidRDefault="00557B01" w:rsidP="00557B01"/>
        </w:tc>
        <w:tc>
          <w:tcPr>
            <w:tcW w:w="3806" w:type="dxa"/>
            <w:tcBorders>
              <w:top w:val="single" w:sz="24" w:space="0" w:color="CADEE5" w:themeColor="background2"/>
            </w:tcBorders>
            <w:vAlign w:val="bottom"/>
          </w:tcPr>
          <w:p w14:paraId="6D6B5351" w14:textId="77777777" w:rsidR="00557B01" w:rsidRDefault="00557B01" w:rsidP="00557B01"/>
        </w:tc>
      </w:tr>
      <w:tr w:rsidR="00557B01" w14:paraId="70516789" w14:textId="77777777" w:rsidTr="00557B01">
        <w:trPr>
          <w:trHeight w:val="383"/>
        </w:trPr>
        <w:tc>
          <w:tcPr>
            <w:tcW w:w="7422" w:type="dxa"/>
            <w:vMerge/>
            <w:tcBorders>
              <w:bottom w:val="single" w:sz="8" w:space="0" w:color="2C3B57" w:themeColor="text2"/>
            </w:tcBorders>
            <w:vAlign w:val="bottom"/>
          </w:tcPr>
          <w:p w14:paraId="40A7D860" w14:textId="77777777" w:rsidR="00557B01" w:rsidRPr="005F5561" w:rsidRDefault="00557B01" w:rsidP="00557B01">
            <w:pPr>
              <w:pStyle w:val="Heading3"/>
            </w:pPr>
          </w:p>
        </w:tc>
        <w:tc>
          <w:tcPr>
            <w:tcW w:w="301" w:type="dxa"/>
            <w:vMerge/>
            <w:vAlign w:val="bottom"/>
          </w:tcPr>
          <w:p w14:paraId="0224A5A8" w14:textId="77777777" w:rsidR="00557B01" w:rsidRDefault="00557B01" w:rsidP="00557B01"/>
        </w:tc>
        <w:tc>
          <w:tcPr>
            <w:tcW w:w="3806" w:type="dxa"/>
            <w:shd w:val="clear" w:color="auto" w:fill="CADEE5" w:themeFill="background2"/>
            <w:vAlign w:val="bottom"/>
          </w:tcPr>
          <w:p w14:paraId="52F3DC25" w14:textId="77777777" w:rsidR="00557B01" w:rsidRDefault="00C05F3E" w:rsidP="00557B01">
            <w:pPr>
              <w:pStyle w:val="Heading3"/>
            </w:pPr>
            <w:sdt>
              <w:sdtPr>
                <w:id w:val="-2075571490"/>
                <w:placeholder>
                  <w:docPart w:val="E843FCEF0ACA4C50A281AC9B9A7EC5F0"/>
                </w:placeholder>
                <w:temporary/>
                <w:showingPlcHdr/>
                <w15:appearance w15:val="hidden"/>
              </w:sdtPr>
              <w:sdtEndPr/>
              <w:sdtContent>
                <w:r w:rsidR="00557B01" w:rsidRPr="00B74643">
                  <w:rPr>
                    <w:color w:val="002060"/>
                  </w:rPr>
                  <w:t>Education</w:t>
                </w:r>
              </w:sdtContent>
            </w:sdt>
          </w:p>
        </w:tc>
      </w:tr>
      <w:tr w:rsidR="00557B01" w14:paraId="0D8490B5" w14:textId="77777777" w:rsidTr="00557B01">
        <w:trPr>
          <w:trHeight w:val="1514"/>
        </w:trPr>
        <w:tc>
          <w:tcPr>
            <w:tcW w:w="7422" w:type="dxa"/>
            <w:tcBorders>
              <w:top w:val="single" w:sz="8" w:space="0" w:color="2C3B57" w:themeColor="text2"/>
            </w:tcBorders>
          </w:tcPr>
          <w:p w14:paraId="704164DC" w14:textId="30B8B240" w:rsidR="00557B01" w:rsidRPr="00B74643" w:rsidRDefault="00557B01" w:rsidP="00557B01">
            <w:pPr>
              <w:pStyle w:val="Text"/>
              <w:rPr>
                <w:color w:val="808080" w:themeColor="background1" w:themeShade="80"/>
              </w:rPr>
            </w:pPr>
            <w:r w:rsidRPr="00B74643">
              <w:rPr>
                <w:color w:val="808080" w:themeColor="background1" w:themeShade="80"/>
              </w:rPr>
              <w:t xml:space="preserve">An experienced </w:t>
            </w:r>
            <w:r w:rsidR="00DA343C" w:rsidRPr="00B74643">
              <w:rPr>
                <w:color w:val="808080" w:themeColor="background1" w:themeShade="80"/>
              </w:rPr>
              <w:t>recruiter</w:t>
            </w:r>
            <w:r w:rsidRPr="00B74643">
              <w:rPr>
                <w:color w:val="808080" w:themeColor="background1" w:themeShade="80"/>
              </w:rPr>
              <w:t xml:space="preserve"> with a can-do attitude with</w:t>
            </w:r>
            <w:r w:rsidR="008923B7" w:rsidRPr="00B74643">
              <w:rPr>
                <w:color w:val="808080" w:themeColor="background1" w:themeShade="80"/>
              </w:rPr>
              <w:t xml:space="preserve"> a</w:t>
            </w:r>
            <w:r w:rsidRPr="00B74643">
              <w:rPr>
                <w:color w:val="808080" w:themeColor="background1" w:themeShade="80"/>
              </w:rPr>
              <w:t xml:space="preserve"> proven ability to provide solutions effectively</w:t>
            </w:r>
            <w:r w:rsidR="007C2955" w:rsidRPr="00B74643">
              <w:rPr>
                <w:color w:val="808080" w:themeColor="background1" w:themeShade="80"/>
              </w:rPr>
              <w:t xml:space="preserve"> and efficiently</w:t>
            </w:r>
            <w:r w:rsidRPr="00B74643">
              <w:rPr>
                <w:color w:val="808080" w:themeColor="background1" w:themeShade="80"/>
              </w:rPr>
              <w:t xml:space="preserve">. A meticulous eye for detail which ensures that all duties are carried out to the highest standards within allotted time frames. Comfortable as working as part of a team </w:t>
            </w:r>
            <w:r w:rsidR="00684494" w:rsidRPr="00B74643">
              <w:rPr>
                <w:color w:val="808080" w:themeColor="background1" w:themeShade="80"/>
              </w:rPr>
              <w:t>or</w:t>
            </w:r>
            <w:r w:rsidRPr="00B74643">
              <w:rPr>
                <w:color w:val="808080" w:themeColor="background1" w:themeShade="80"/>
              </w:rPr>
              <w:t xml:space="preserve"> independently with a focus to deliver quality administrative suppo</w:t>
            </w:r>
            <w:r w:rsidR="007D065A" w:rsidRPr="00B74643">
              <w:rPr>
                <w:color w:val="808080" w:themeColor="background1" w:themeShade="80"/>
              </w:rPr>
              <w:t xml:space="preserve">rt. </w:t>
            </w:r>
            <w:r w:rsidR="00DA343C" w:rsidRPr="00B74643">
              <w:rPr>
                <w:color w:val="808080" w:themeColor="background1" w:themeShade="80"/>
              </w:rPr>
              <w:t xml:space="preserve">Excellent business development and client/candidate relationships. </w:t>
            </w:r>
            <w:r w:rsidR="000D1DB6">
              <w:rPr>
                <w:color w:val="808080" w:themeColor="background1" w:themeShade="80"/>
              </w:rPr>
              <w:t xml:space="preserve">I have currently started studying a level 5 CIPD course with ICS Learn. </w:t>
            </w:r>
          </w:p>
          <w:p w14:paraId="7DFDD96B" w14:textId="1A63585B" w:rsidR="00034E24" w:rsidRDefault="00034E24" w:rsidP="00557B01">
            <w:pPr>
              <w:pStyle w:val="Text"/>
            </w:pPr>
          </w:p>
        </w:tc>
        <w:tc>
          <w:tcPr>
            <w:tcW w:w="301" w:type="dxa"/>
            <w:vMerge w:val="restart"/>
            <w:vAlign w:val="center"/>
          </w:tcPr>
          <w:p w14:paraId="0E8AD862" w14:textId="1ED92F26" w:rsidR="00DA343C" w:rsidRDefault="00DA343C" w:rsidP="00557B01"/>
        </w:tc>
        <w:tc>
          <w:tcPr>
            <w:tcW w:w="3806" w:type="dxa"/>
            <w:vMerge w:val="restart"/>
            <w:shd w:val="clear" w:color="auto" w:fill="CADEE5" w:themeFill="background2"/>
          </w:tcPr>
          <w:p w14:paraId="7F9BDA79" w14:textId="77777777" w:rsidR="00557B01" w:rsidRPr="00B74643" w:rsidRDefault="00557B01" w:rsidP="00557B01">
            <w:pPr>
              <w:pStyle w:val="Text"/>
              <w:rPr>
                <w:b/>
                <w:bCs/>
                <w:color w:val="808080" w:themeColor="background1" w:themeShade="80"/>
              </w:rPr>
            </w:pPr>
            <w:r w:rsidRPr="00B74643">
              <w:rPr>
                <w:b/>
                <w:bCs/>
                <w:color w:val="808080" w:themeColor="background1" w:themeShade="80"/>
              </w:rPr>
              <w:t>Bachelor’s Degree, UCLAN</w:t>
            </w:r>
          </w:p>
          <w:p w14:paraId="77F326C2" w14:textId="7481312D" w:rsidR="00557B01" w:rsidRDefault="00557B01" w:rsidP="00DA343C">
            <w:pPr>
              <w:pStyle w:val="Text"/>
              <w:rPr>
                <w:color w:val="808080" w:themeColor="background1" w:themeShade="80"/>
              </w:rPr>
            </w:pPr>
            <w:r w:rsidRPr="00B74643">
              <w:rPr>
                <w:color w:val="808080" w:themeColor="background1" w:themeShade="80"/>
              </w:rPr>
              <w:t>Sports Studies Degree BA Hons, (2:2</w:t>
            </w:r>
            <w:r w:rsidR="00DA343C" w:rsidRPr="00B74643">
              <w:rPr>
                <w:color w:val="808080" w:themeColor="background1" w:themeShade="80"/>
              </w:rPr>
              <w:t>)</w:t>
            </w:r>
          </w:p>
          <w:p w14:paraId="454139BD" w14:textId="77777777" w:rsidR="000D1DB6" w:rsidRDefault="000D1DB6" w:rsidP="00DA343C">
            <w:pPr>
              <w:pStyle w:val="Text"/>
              <w:rPr>
                <w:color w:val="808080" w:themeColor="background1" w:themeShade="80"/>
              </w:rPr>
            </w:pPr>
          </w:p>
          <w:p w14:paraId="223720AD" w14:textId="5F0A8389" w:rsidR="000D1DB6" w:rsidRPr="00B74643" w:rsidRDefault="000D1DB6" w:rsidP="00DA343C">
            <w:pPr>
              <w:pStyle w:val="Text"/>
              <w:rPr>
                <w:b/>
                <w:bCs/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CIPD Level 5 (currently studying)</w:t>
            </w:r>
          </w:p>
          <w:p w14:paraId="4622D0DE" w14:textId="77777777" w:rsidR="00557B01" w:rsidRDefault="00557B01" w:rsidP="00557B01">
            <w:pPr>
              <w:pStyle w:val="Text"/>
            </w:pPr>
          </w:p>
          <w:p w14:paraId="40B3C02C" w14:textId="77777777" w:rsidR="00557B01" w:rsidRDefault="00C05F3E" w:rsidP="00557B01">
            <w:pPr>
              <w:pStyle w:val="Heading3"/>
            </w:pPr>
            <w:sdt>
              <w:sdtPr>
                <w:rPr>
                  <w:noProof/>
                  <w:lang w:val="en-AU" w:eastAsia="en-AU"/>
                </w:rPr>
                <w:id w:val="2131589075"/>
                <w:placeholder>
                  <w:docPart w:val="E2E823472B8045BF965F8F6764A5FF2D"/>
                </w:placeholder>
                <w:temporary/>
                <w:showingPlcHdr/>
                <w15:appearance w15:val="hidden"/>
              </w:sdtPr>
              <w:sdtEndPr/>
              <w:sdtContent>
                <w:r w:rsidR="00557B01" w:rsidRPr="00B74643">
                  <w:rPr>
                    <w:noProof/>
                    <w:color w:val="002060"/>
                    <w:lang w:eastAsia="en-AU"/>
                  </w:rPr>
                  <w:t>KEY SKILLS</w:t>
                </w:r>
              </w:sdtContent>
            </w:sdt>
          </w:p>
          <w:p w14:paraId="4AE02490" w14:textId="697529D6" w:rsidR="00557B01" w:rsidRPr="00DA343C" w:rsidRDefault="00233DCF" w:rsidP="00557B01">
            <w:pPr>
              <w:pStyle w:val="ListParagraph"/>
              <w:rPr>
                <w:color w:val="808080" w:themeColor="background1" w:themeShade="80"/>
              </w:rPr>
            </w:pPr>
            <w:r w:rsidRPr="00DA343C">
              <w:rPr>
                <w:color w:val="808080" w:themeColor="background1" w:themeShade="80"/>
              </w:rPr>
              <w:t>Business Development</w:t>
            </w:r>
          </w:p>
          <w:p w14:paraId="13E77438" w14:textId="77777777" w:rsidR="00557B01" w:rsidRPr="00DA343C" w:rsidRDefault="00557B01" w:rsidP="00557B01">
            <w:pPr>
              <w:pStyle w:val="ListParagraph"/>
              <w:rPr>
                <w:color w:val="808080" w:themeColor="background1" w:themeShade="80"/>
              </w:rPr>
            </w:pPr>
            <w:r w:rsidRPr="00DA343C">
              <w:rPr>
                <w:color w:val="808080" w:themeColor="background1" w:themeShade="80"/>
              </w:rPr>
              <w:t>critical thinking</w:t>
            </w:r>
          </w:p>
          <w:p w14:paraId="31623BE5" w14:textId="77777777" w:rsidR="00557B01" w:rsidRPr="00DA343C" w:rsidRDefault="00557B01" w:rsidP="00557B01">
            <w:pPr>
              <w:pStyle w:val="ListParagraph"/>
              <w:rPr>
                <w:color w:val="808080" w:themeColor="background1" w:themeShade="80"/>
              </w:rPr>
            </w:pPr>
            <w:r w:rsidRPr="00DA343C">
              <w:rPr>
                <w:color w:val="808080" w:themeColor="background1" w:themeShade="80"/>
              </w:rPr>
              <w:t>planning management</w:t>
            </w:r>
          </w:p>
          <w:p w14:paraId="20A098D5" w14:textId="77777777" w:rsidR="00557B01" w:rsidRPr="00DA343C" w:rsidRDefault="00557B01" w:rsidP="00557B01">
            <w:pPr>
              <w:pStyle w:val="ListParagraph"/>
              <w:rPr>
                <w:color w:val="808080" w:themeColor="background1" w:themeShade="80"/>
              </w:rPr>
            </w:pPr>
            <w:r w:rsidRPr="00DA343C">
              <w:rPr>
                <w:color w:val="808080" w:themeColor="background1" w:themeShade="80"/>
              </w:rPr>
              <w:t>attention to detail</w:t>
            </w:r>
          </w:p>
          <w:p w14:paraId="4C13F8A6" w14:textId="2DAD5BD1" w:rsidR="00557B01" w:rsidRPr="00DA343C" w:rsidRDefault="00DA343C" w:rsidP="00557B01">
            <w:pPr>
              <w:pStyle w:val="ListParagraph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Client relationships</w:t>
            </w:r>
          </w:p>
          <w:p w14:paraId="3536C6E8" w14:textId="77777777" w:rsidR="00557B01" w:rsidRPr="00DA343C" w:rsidRDefault="00557B01" w:rsidP="00557B01">
            <w:pPr>
              <w:pStyle w:val="ListParagraph"/>
              <w:rPr>
                <w:color w:val="808080" w:themeColor="background1" w:themeShade="80"/>
              </w:rPr>
            </w:pPr>
            <w:r w:rsidRPr="00DA343C">
              <w:rPr>
                <w:color w:val="808080" w:themeColor="background1" w:themeShade="80"/>
              </w:rPr>
              <w:t>negotiation skills</w:t>
            </w:r>
          </w:p>
          <w:p w14:paraId="11797A84" w14:textId="77777777" w:rsidR="00557B01" w:rsidRDefault="00557B01" w:rsidP="00557B01">
            <w:pPr>
              <w:pStyle w:val="ListParagraph"/>
              <w:numPr>
                <w:ilvl w:val="0"/>
                <w:numId w:val="0"/>
              </w:numPr>
              <w:ind w:left="527"/>
            </w:pPr>
          </w:p>
          <w:p w14:paraId="7C5DD152" w14:textId="77777777" w:rsidR="00557B01" w:rsidRDefault="00C05F3E" w:rsidP="00557B01">
            <w:pPr>
              <w:ind w:left="527" w:hanging="357"/>
            </w:pPr>
            <w:sdt>
              <w:sdtPr>
                <w:id w:val="1716548247"/>
                <w:placeholder>
                  <w:docPart w:val="D337FE32E7394C55A90FF84BA35989F7"/>
                </w:placeholder>
                <w:temporary/>
                <w:showingPlcHdr/>
                <w15:appearance w15:val="hidden"/>
              </w:sdtPr>
              <w:sdtEndPr/>
              <w:sdtContent>
                <w:r w:rsidR="00557B01" w:rsidRPr="00B74643">
                  <w:rPr>
                    <w:rFonts w:ascii="Franklin Gothic Medium" w:eastAsiaTheme="majorEastAsia" w:hAnsi="Franklin Gothic Medium" w:cs="Times New Roman (Headings CS)"/>
                    <w:b/>
                    <w:caps/>
                    <w:noProof/>
                    <w:color w:val="002060"/>
                    <w:sz w:val="28"/>
                    <w:lang w:eastAsia="en-AU"/>
                  </w:rPr>
                  <w:t>References</w:t>
                </w:r>
              </w:sdtContent>
            </w:sdt>
          </w:p>
          <w:p w14:paraId="36343FE9" w14:textId="77777777" w:rsidR="00557B01" w:rsidRPr="00AD0DDD" w:rsidRDefault="00C05F3E" w:rsidP="00557B01">
            <w:pPr>
              <w:ind w:left="527" w:hanging="357"/>
            </w:pPr>
            <w:sdt>
              <w:sdtPr>
                <w:id w:val="-1365133011"/>
                <w:placeholder>
                  <w:docPart w:val="92068A6866674A40BEF6568285676A84"/>
                </w:placeholder>
                <w:temporary/>
                <w:showingPlcHdr/>
                <w15:appearance w15:val="hidden"/>
              </w:sdtPr>
              <w:sdtEndPr/>
              <w:sdtContent>
                <w:r w:rsidR="00557B01" w:rsidRPr="00B74643">
                  <w:rPr>
                    <w:color w:val="808080" w:themeColor="background1" w:themeShade="80"/>
                  </w:rPr>
                  <w:t>[Available upon request.]</w:t>
                </w:r>
              </w:sdtContent>
            </w:sdt>
          </w:p>
        </w:tc>
      </w:tr>
      <w:tr w:rsidR="00557B01" w14:paraId="77842EC1" w14:textId="77777777" w:rsidTr="00557B01">
        <w:trPr>
          <w:trHeight w:val="509"/>
        </w:trPr>
        <w:tc>
          <w:tcPr>
            <w:tcW w:w="7422" w:type="dxa"/>
            <w:tcBorders>
              <w:bottom w:val="single" w:sz="8" w:space="0" w:color="2C3B57" w:themeColor="text2"/>
            </w:tcBorders>
            <w:vAlign w:val="bottom"/>
          </w:tcPr>
          <w:p w14:paraId="31B03909" w14:textId="77777777" w:rsidR="00557B01" w:rsidRDefault="00C05F3E" w:rsidP="00557B01">
            <w:pPr>
              <w:pStyle w:val="Heading3"/>
            </w:pPr>
            <w:sdt>
              <w:sdtPr>
                <w:id w:val="1813675065"/>
                <w:placeholder>
                  <w:docPart w:val="DA2B55BFF3144147BDE28062F48BEA17"/>
                </w:placeholder>
                <w:temporary/>
                <w:showingPlcHdr/>
                <w15:appearance w15:val="hidden"/>
              </w:sdtPr>
              <w:sdtEndPr/>
              <w:sdtContent>
                <w:r w:rsidR="00557B01" w:rsidRPr="00B74643">
                  <w:rPr>
                    <w:color w:val="002060"/>
                  </w:rPr>
                  <w:t>Experience</w:t>
                </w:r>
              </w:sdtContent>
            </w:sdt>
          </w:p>
        </w:tc>
        <w:tc>
          <w:tcPr>
            <w:tcW w:w="301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5088DA79" w14:textId="77777777" w:rsidR="00557B01" w:rsidRDefault="00557B01" w:rsidP="00557B01"/>
        </w:tc>
        <w:tc>
          <w:tcPr>
            <w:tcW w:w="3806" w:type="dxa"/>
            <w:vMerge/>
            <w:shd w:val="clear" w:color="auto" w:fill="CADEE5" w:themeFill="background2"/>
            <w:vAlign w:val="center"/>
          </w:tcPr>
          <w:p w14:paraId="2D322362" w14:textId="77777777" w:rsidR="00557B01" w:rsidRDefault="00557B01" w:rsidP="00557B01"/>
        </w:tc>
      </w:tr>
      <w:tr w:rsidR="00557B01" w14:paraId="3A0732CA" w14:textId="77777777" w:rsidTr="00557B01">
        <w:trPr>
          <w:trHeight w:val="509"/>
        </w:trPr>
        <w:tc>
          <w:tcPr>
            <w:tcW w:w="7422" w:type="dxa"/>
            <w:tcBorders>
              <w:top w:val="single" w:sz="8" w:space="0" w:color="2C3B57" w:themeColor="text2"/>
            </w:tcBorders>
          </w:tcPr>
          <w:p w14:paraId="00E85DB2" w14:textId="77777777" w:rsidR="00BC19EF" w:rsidRDefault="00BC19EF" w:rsidP="00B6096D">
            <w:pPr>
              <w:pStyle w:val="Dates"/>
            </w:pPr>
          </w:p>
          <w:p w14:paraId="74641B91" w14:textId="7364E77A" w:rsidR="00A77508" w:rsidRPr="00D418E0" w:rsidRDefault="00A77508" w:rsidP="00A77508">
            <w:pPr>
              <w:pStyle w:val="Dates"/>
              <w:rPr>
                <w:color w:val="0070C0"/>
                <w:sz w:val="22"/>
                <w:szCs w:val="22"/>
              </w:rPr>
            </w:pPr>
            <w:r w:rsidRPr="00D418E0">
              <w:rPr>
                <w:color w:val="0070C0"/>
                <w:sz w:val="22"/>
                <w:szCs w:val="22"/>
              </w:rPr>
              <w:t>May 2022 - Present</w:t>
            </w:r>
          </w:p>
          <w:p w14:paraId="6D0A9A6B" w14:textId="17AC951D" w:rsidR="00A77508" w:rsidRPr="00D418E0" w:rsidRDefault="00A77508" w:rsidP="00A77508">
            <w:pPr>
              <w:pStyle w:val="Dates"/>
              <w:rPr>
                <w:color w:val="auto"/>
                <w:sz w:val="22"/>
                <w:szCs w:val="22"/>
              </w:rPr>
            </w:pPr>
            <w:r w:rsidRPr="00D418E0">
              <w:rPr>
                <w:color w:val="auto"/>
                <w:sz w:val="22"/>
                <w:szCs w:val="22"/>
              </w:rPr>
              <w:t>Recruitment Consultant; Accounting &amp; Finance; FRS Recruitment</w:t>
            </w:r>
          </w:p>
          <w:p w14:paraId="52E13028" w14:textId="0791C83A" w:rsidR="00A77508" w:rsidRPr="00D418E0" w:rsidRDefault="00D418E0" w:rsidP="00A77508">
            <w:pPr>
              <w:pStyle w:val="Dates"/>
              <w:numPr>
                <w:ilvl w:val="0"/>
                <w:numId w:val="22"/>
              </w:numPr>
              <w:rPr>
                <w:b w:val="0"/>
                <w:bCs/>
                <w:color w:val="808080" w:themeColor="background1" w:themeShade="80"/>
                <w:sz w:val="22"/>
                <w:szCs w:val="22"/>
              </w:rPr>
            </w:pPr>
            <w:proofErr w:type="spellStart"/>
            <w:r w:rsidRPr="00D418E0">
              <w:rPr>
                <w:b w:val="0"/>
                <w:bCs/>
                <w:color w:val="808080" w:themeColor="background1" w:themeShade="80"/>
                <w:sz w:val="22"/>
                <w:szCs w:val="22"/>
              </w:rPr>
              <w:t>Specialising</w:t>
            </w:r>
            <w:proofErr w:type="spellEnd"/>
            <w:r w:rsidRPr="00D418E0">
              <w:rPr>
                <w:b w:val="0"/>
                <w:bCs/>
                <w:color w:val="808080" w:themeColor="background1" w:themeShade="80"/>
                <w:sz w:val="22"/>
                <w:szCs w:val="22"/>
              </w:rPr>
              <w:t xml:space="preserve"> in recruiting qualified candidates for accounting and finance positions within an organization</w:t>
            </w:r>
          </w:p>
          <w:p w14:paraId="7EBB00DB" w14:textId="69852728" w:rsidR="00D418E0" w:rsidRPr="00D418E0" w:rsidRDefault="00D418E0" w:rsidP="00A77508">
            <w:pPr>
              <w:pStyle w:val="Dates"/>
              <w:numPr>
                <w:ilvl w:val="0"/>
                <w:numId w:val="22"/>
              </w:numPr>
              <w:rPr>
                <w:b w:val="0"/>
                <w:bCs/>
                <w:color w:val="808080" w:themeColor="background1" w:themeShade="80"/>
                <w:sz w:val="22"/>
                <w:szCs w:val="22"/>
              </w:rPr>
            </w:pPr>
            <w:r w:rsidRPr="00D418E0">
              <w:rPr>
                <w:b w:val="0"/>
                <w:bCs/>
                <w:color w:val="808080" w:themeColor="background1" w:themeShade="80"/>
                <w:sz w:val="22"/>
                <w:szCs w:val="22"/>
              </w:rPr>
              <w:t xml:space="preserve">Hiring QFA, APA, CIP qualified candidates </w:t>
            </w:r>
          </w:p>
          <w:p w14:paraId="343C1F78" w14:textId="1115472E" w:rsidR="00D418E0" w:rsidRPr="00D418E0" w:rsidRDefault="00D418E0" w:rsidP="00A77508">
            <w:pPr>
              <w:pStyle w:val="Dates"/>
              <w:numPr>
                <w:ilvl w:val="0"/>
                <w:numId w:val="22"/>
              </w:numPr>
              <w:rPr>
                <w:b w:val="0"/>
                <w:bCs/>
                <w:color w:val="808080" w:themeColor="background1" w:themeShade="80"/>
                <w:sz w:val="22"/>
                <w:szCs w:val="22"/>
              </w:rPr>
            </w:pPr>
            <w:r w:rsidRPr="00D418E0">
              <w:rPr>
                <w:b w:val="0"/>
                <w:bCs/>
                <w:color w:val="808080" w:themeColor="background1" w:themeShade="80"/>
                <w:sz w:val="22"/>
                <w:szCs w:val="22"/>
              </w:rPr>
              <w:t>Developing business with new and existing clients</w:t>
            </w:r>
          </w:p>
          <w:p w14:paraId="78587936" w14:textId="0CF2937C" w:rsidR="00D418E0" w:rsidRDefault="00D418E0" w:rsidP="00A77508">
            <w:pPr>
              <w:pStyle w:val="Dates"/>
              <w:numPr>
                <w:ilvl w:val="0"/>
                <w:numId w:val="22"/>
              </w:numPr>
              <w:rPr>
                <w:b w:val="0"/>
                <w:bCs/>
                <w:color w:val="808080" w:themeColor="background1" w:themeShade="80"/>
                <w:sz w:val="22"/>
                <w:szCs w:val="22"/>
              </w:rPr>
            </w:pPr>
            <w:r w:rsidRPr="00D418E0">
              <w:rPr>
                <w:b w:val="0"/>
                <w:bCs/>
                <w:color w:val="808080" w:themeColor="background1" w:themeShade="80"/>
                <w:sz w:val="22"/>
                <w:szCs w:val="22"/>
              </w:rPr>
              <w:t>Finding and screening potential candidates, conducting interviews, checking references, and negotiating salary and benefits packages</w:t>
            </w:r>
          </w:p>
          <w:p w14:paraId="5110A4E2" w14:textId="09195D54" w:rsidR="00DA343C" w:rsidRDefault="00DA343C" w:rsidP="00A77508">
            <w:pPr>
              <w:pStyle w:val="Dates"/>
              <w:numPr>
                <w:ilvl w:val="0"/>
                <w:numId w:val="22"/>
              </w:numPr>
              <w:rPr>
                <w:b w:val="0"/>
                <w:bCs/>
                <w:color w:val="808080" w:themeColor="background1" w:themeShade="80"/>
                <w:sz w:val="22"/>
                <w:szCs w:val="22"/>
              </w:rPr>
            </w:pPr>
            <w:r>
              <w:rPr>
                <w:b w:val="0"/>
                <w:bCs/>
                <w:color w:val="808080" w:themeColor="background1" w:themeShade="80"/>
                <w:sz w:val="22"/>
                <w:szCs w:val="22"/>
              </w:rPr>
              <w:t xml:space="preserve">Using software packages as LinkedIn recruiter, SW2 &amp; Broadbean </w:t>
            </w:r>
          </w:p>
          <w:p w14:paraId="2D1E1996" w14:textId="30996CE4" w:rsidR="00DA343C" w:rsidRDefault="00DA343C" w:rsidP="00A77508">
            <w:pPr>
              <w:pStyle w:val="Dates"/>
              <w:numPr>
                <w:ilvl w:val="0"/>
                <w:numId w:val="22"/>
              </w:numPr>
              <w:rPr>
                <w:b w:val="0"/>
                <w:bCs/>
                <w:color w:val="808080" w:themeColor="background1" w:themeShade="80"/>
                <w:sz w:val="22"/>
                <w:szCs w:val="22"/>
              </w:rPr>
            </w:pPr>
            <w:r>
              <w:rPr>
                <w:b w:val="0"/>
                <w:bCs/>
                <w:color w:val="808080" w:themeColor="background1" w:themeShade="80"/>
                <w:sz w:val="22"/>
                <w:szCs w:val="22"/>
              </w:rPr>
              <w:t xml:space="preserve">Advertising jobs </w:t>
            </w:r>
          </w:p>
          <w:p w14:paraId="08F33834" w14:textId="0055C31E" w:rsidR="00DA343C" w:rsidRDefault="00DA343C" w:rsidP="00A77508">
            <w:pPr>
              <w:pStyle w:val="Dates"/>
              <w:numPr>
                <w:ilvl w:val="0"/>
                <w:numId w:val="22"/>
              </w:numPr>
              <w:rPr>
                <w:b w:val="0"/>
                <w:bCs/>
                <w:color w:val="808080" w:themeColor="background1" w:themeShade="80"/>
                <w:sz w:val="22"/>
                <w:szCs w:val="22"/>
              </w:rPr>
            </w:pPr>
            <w:r>
              <w:rPr>
                <w:b w:val="0"/>
                <w:bCs/>
                <w:color w:val="808080" w:themeColor="background1" w:themeShade="80"/>
                <w:sz w:val="22"/>
                <w:szCs w:val="22"/>
              </w:rPr>
              <w:t>Working</w:t>
            </w:r>
            <w:r w:rsidRPr="00DA343C">
              <w:rPr>
                <w:b w:val="0"/>
                <w:bCs/>
                <w:color w:val="808080" w:themeColor="background1" w:themeShade="80"/>
                <w:sz w:val="22"/>
                <w:szCs w:val="22"/>
              </w:rPr>
              <w:t xml:space="preserve"> closely with both clients and candidates to ensure that the right person is placed in the right role, and that the needs and expectations of both parties are met</w:t>
            </w:r>
          </w:p>
          <w:p w14:paraId="752B0AB8" w14:textId="2D751EF8" w:rsidR="00B74643" w:rsidRPr="00D418E0" w:rsidRDefault="00B74643" w:rsidP="00B74643">
            <w:pPr>
              <w:pStyle w:val="Dates"/>
              <w:numPr>
                <w:ilvl w:val="0"/>
                <w:numId w:val="22"/>
              </w:numPr>
              <w:rPr>
                <w:b w:val="0"/>
                <w:bCs/>
                <w:color w:val="808080" w:themeColor="background1" w:themeShade="80"/>
                <w:sz w:val="22"/>
                <w:szCs w:val="22"/>
              </w:rPr>
            </w:pPr>
            <w:r>
              <w:rPr>
                <w:b w:val="0"/>
                <w:bCs/>
                <w:color w:val="808080" w:themeColor="background1" w:themeShade="80"/>
                <w:sz w:val="22"/>
                <w:szCs w:val="22"/>
              </w:rPr>
              <w:t>I</w:t>
            </w:r>
            <w:r w:rsidRPr="00B74643">
              <w:rPr>
                <w:b w:val="0"/>
                <w:bCs/>
                <w:color w:val="808080" w:themeColor="background1" w:themeShade="80"/>
                <w:sz w:val="22"/>
                <w:szCs w:val="22"/>
              </w:rPr>
              <w:t>n-depth knowledge of the job market and access to a vast network of job seekers</w:t>
            </w:r>
          </w:p>
          <w:p w14:paraId="19B4E823" w14:textId="77777777" w:rsidR="00A77508" w:rsidRDefault="00A77508" w:rsidP="00BC19EF">
            <w:pPr>
              <w:pStyle w:val="Dates"/>
            </w:pPr>
          </w:p>
          <w:p w14:paraId="4270F617" w14:textId="77777777" w:rsidR="00DA343C" w:rsidRDefault="00DA343C" w:rsidP="00BC19EF">
            <w:pPr>
              <w:pStyle w:val="Dates"/>
              <w:rPr>
                <w:color w:val="0070C0"/>
                <w:sz w:val="22"/>
                <w:szCs w:val="22"/>
              </w:rPr>
            </w:pPr>
          </w:p>
          <w:p w14:paraId="65F20B1E" w14:textId="6EA81D17" w:rsidR="00BC19EF" w:rsidRPr="00D418E0" w:rsidRDefault="00BC19EF" w:rsidP="00BC19EF">
            <w:pPr>
              <w:pStyle w:val="Dates"/>
              <w:rPr>
                <w:color w:val="0070C0"/>
                <w:sz w:val="22"/>
                <w:szCs w:val="22"/>
              </w:rPr>
            </w:pPr>
            <w:r w:rsidRPr="00D418E0">
              <w:rPr>
                <w:color w:val="0070C0"/>
                <w:sz w:val="22"/>
                <w:szCs w:val="22"/>
              </w:rPr>
              <w:t>December</w:t>
            </w:r>
            <w:r w:rsidR="00461E70" w:rsidRPr="00D418E0">
              <w:rPr>
                <w:color w:val="0070C0"/>
                <w:sz w:val="22"/>
                <w:szCs w:val="22"/>
              </w:rPr>
              <w:t xml:space="preserve"> – </w:t>
            </w:r>
            <w:r w:rsidR="00A77508" w:rsidRPr="00D418E0">
              <w:rPr>
                <w:color w:val="0070C0"/>
                <w:sz w:val="22"/>
                <w:szCs w:val="22"/>
              </w:rPr>
              <w:t>May 2022</w:t>
            </w:r>
            <w:r w:rsidR="00461E70" w:rsidRPr="00D418E0">
              <w:rPr>
                <w:color w:val="0070C0"/>
                <w:sz w:val="22"/>
                <w:szCs w:val="22"/>
              </w:rPr>
              <w:t xml:space="preserve"> </w:t>
            </w:r>
          </w:p>
          <w:p w14:paraId="11A17DE1" w14:textId="2DD80CDA" w:rsidR="00BC19EF" w:rsidRPr="00D418E0" w:rsidRDefault="00461E70" w:rsidP="00BC19EF">
            <w:pPr>
              <w:pStyle w:val="Text"/>
              <w:rPr>
                <w:color w:val="auto"/>
                <w:szCs w:val="22"/>
                <w:u w:val="single"/>
              </w:rPr>
            </w:pPr>
            <w:r w:rsidRPr="00D418E0">
              <w:rPr>
                <w:b/>
                <w:bCs/>
                <w:color w:val="auto"/>
                <w:szCs w:val="22"/>
              </w:rPr>
              <w:t>Recruitment Administrator</w:t>
            </w:r>
            <w:r w:rsidR="00E029D5" w:rsidRPr="00D418E0">
              <w:rPr>
                <w:color w:val="auto"/>
                <w:szCs w:val="22"/>
              </w:rPr>
              <w:t>;,</w:t>
            </w:r>
            <w:r w:rsidRPr="00D418E0">
              <w:rPr>
                <w:color w:val="auto"/>
                <w:szCs w:val="22"/>
              </w:rPr>
              <w:t xml:space="preserve"> National Tuition </w:t>
            </w:r>
            <w:proofErr w:type="spellStart"/>
            <w:r w:rsidRPr="00D418E0">
              <w:rPr>
                <w:color w:val="auto"/>
                <w:szCs w:val="22"/>
              </w:rPr>
              <w:t>Programme</w:t>
            </w:r>
            <w:proofErr w:type="spellEnd"/>
            <w:r w:rsidRPr="00D418E0">
              <w:rPr>
                <w:color w:val="auto"/>
                <w:szCs w:val="22"/>
              </w:rPr>
              <w:t xml:space="preserve">, </w:t>
            </w:r>
            <w:r w:rsidR="00BC19EF" w:rsidRPr="00D418E0">
              <w:rPr>
                <w:color w:val="auto"/>
                <w:szCs w:val="22"/>
                <w:u w:val="single"/>
              </w:rPr>
              <w:t>Randstad</w:t>
            </w:r>
          </w:p>
          <w:p w14:paraId="5CEAC844" w14:textId="66F0F9FF" w:rsidR="00461E70" w:rsidRPr="00D418E0" w:rsidRDefault="001D0055" w:rsidP="001D0055">
            <w:pPr>
              <w:pStyle w:val="Text"/>
              <w:numPr>
                <w:ilvl w:val="0"/>
                <w:numId w:val="21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Sourcing candidates from salesforce</w:t>
            </w:r>
          </w:p>
          <w:p w14:paraId="16CBE030" w14:textId="0AB8320E" w:rsidR="001D0055" w:rsidRPr="00D418E0" w:rsidRDefault="001D0055" w:rsidP="001D0055">
            <w:pPr>
              <w:pStyle w:val="Text"/>
              <w:numPr>
                <w:ilvl w:val="0"/>
                <w:numId w:val="21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 xml:space="preserve">Holding interviews for </w:t>
            </w:r>
            <w:r w:rsidR="009506AF" w:rsidRPr="00D418E0">
              <w:rPr>
                <w:color w:val="808080" w:themeColor="background1" w:themeShade="80"/>
                <w:szCs w:val="22"/>
              </w:rPr>
              <w:t>academic mentor positions in schools</w:t>
            </w:r>
          </w:p>
          <w:p w14:paraId="5A42023B" w14:textId="56056A1F" w:rsidR="009506AF" w:rsidRPr="00D418E0" w:rsidRDefault="009506AF" w:rsidP="001D0055">
            <w:pPr>
              <w:pStyle w:val="Text"/>
              <w:numPr>
                <w:ilvl w:val="0"/>
                <w:numId w:val="21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Documentation checks</w:t>
            </w:r>
          </w:p>
          <w:p w14:paraId="2B2698D5" w14:textId="4E43752B" w:rsidR="009506AF" w:rsidRPr="00D418E0" w:rsidRDefault="009506AF" w:rsidP="001D0055">
            <w:pPr>
              <w:pStyle w:val="Text"/>
              <w:numPr>
                <w:ilvl w:val="0"/>
                <w:numId w:val="21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Fi</w:t>
            </w:r>
            <w:r w:rsidR="00E029D5" w:rsidRPr="00D418E0">
              <w:rPr>
                <w:color w:val="808080" w:themeColor="background1" w:themeShade="80"/>
                <w:szCs w:val="22"/>
              </w:rPr>
              <w:t>lling vacant roles with candidates</w:t>
            </w:r>
          </w:p>
          <w:p w14:paraId="74083AC9" w14:textId="77777777" w:rsidR="00BC19EF" w:rsidRDefault="00BC19EF" w:rsidP="00B6096D">
            <w:pPr>
              <w:pStyle w:val="Dates"/>
            </w:pPr>
          </w:p>
          <w:p w14:paraId="5408A4CC" w14:textId="77777777" w:rsidR="00BC19EF" w:rsidRDefault="00BC19EF" w:rsidP="00B6096D">
            <w:pPr>
              <w:pStyle w:val="Dates"/>
            </w:pPr>
          </w:p>
          <w:p w14:paraId="6F31D212" w14:textId="700A6648" w:rsidR="00B6096D" w:rsidRPr="00D418E0" w:rsidRDefault="00B6096D" w:rsidP="00B6096D">
            <w:pPr>
              <w:pStyle w:val="Dates"/>
              <w:rPr>
                <w:color w:val="0070C0"/>
                <w:sz w:val="22"/>
                <w:szCs w:val="22"/>
              </w:rPr>
            </w:pPr>
            <w:r w:rsidRPr="00D418E0">
              <w:rPr>
                <w:color w:val="0070C0"/>
                <w:sz w:val="22"/>
                <w:szCs w:val="22"/>
              </w:rPr>
              <w:t xml:space="preserve">September 2021 – </w:t>
            </w:r>
            <w:r w:rsidR="00BC19EF" w:rsidRPr="00D418E0">
              <w:rPr>
                <w:color w:val="0070C0"/>
                <w:sz w:val="22"/>
                <w:szCs w:val="22"/>
              </w:rPr>
              <w:t>December</w:t>
            </w:r>
          </w:p>
          <w:p w14:paraId="79E3F6DD" w14:textId="3823361B" w:rsidR="00AD6090" w:rsidRPr="00D418E0" w:rsidRDefault="00BE09BD" w:rsidP="00B6096D">
            <w:pPr>
              <w:pStyle w:val="Text"/>
              <w:rPr>
                <w:color w:val="auto"/>
                <w:u w:val="single"/>
              </w:rPr>
            </w:pPr>
            <w:r w:rsidRPr="00D418E0">
              <w:rPr>
                <w:b/>
                <w:bCs/>
                <w:color w:val="auto"/>
              </w:rPr>
              <w:t>Fulfilment Consultant</w:t>
            </w:r>
            <w:r w:rsidR="00B6096D" w:rsidRPr="00D418E0">
              <w:rPr>
                <w:color w:val="auto"/>
              </w:rPr>
              <w:t xml:space="preserve">; </w:t>
            </w:r>
            <w:r w:rsidR="00B6096D" w:rsidRPr="00D418E0">
              <w:rPr>
                <w:color w:val="auto"/>
                <w:u w:val="single"/>
              </w:rPr>
              <w:t>Randstad</w:t>
            </w:r>
          </w:p>
          <w:p w14:paraId="6555007C" w14:textId="331819C7" w:rsidR="00B6096D" w:rsidRPr="00D418E0" w:rsidRDefault="00AC371F" w:rsidP="00D418E0">
            <w:pPr>
              <w:pStyle w:val="Text"/>
              <w:numPr>
                <w:ilvl w:val="0"/>
                <w:numId w:val="23"/>
              </w:numPr>
              <w:rPr>
                <w:color w:val="808080" w:themeColor="background1" w:themeShade="80"/>
              </w:rPr>
            </w:pPr>
            <w:r w:rsidRPr="00D418E0">
              <w:rPr>
                <w:color w:val="808080" w:themeColor="background1" w:themeShade="80"/>
              </w:rPr>
              <w:t>Completing c</w:t>
            </w:r>
            <w:r w:rsidR="00005EBA" w:rsidRPr="00D418E0">
              <w:rPr>
                <w:color w:val="808080" w:themeColor="background1" w:themeShade="80"/>
              </w:rPr>
              <w:t>ompliance for candidates</w:t>
            </w:r>
          </w:p>
          <w:p w14:paraId="47A262F9" w14:textId="20E029C0" w:rsidR="00005EBA" w:rsidRPr="00D418E0" w:rsidRDefault="00005EBA" w:rsidP="00D418E0">
            <w:pPr>
              <w:pStyle w:val="Text"/>
              <w:numPr>
                <w:ilvl w:val="0"/>
                <w:numId w:val="23"/>
              </w:numPr>
              <w:rPr>
                <w:color w:val="808080" w:themeColor="background1" w:themeShade="80"/>
              </w:rPr>
            </w:pPr>
            <w:r w:rsidRPr="00D418E0">
              <w:rPr>
                <w:color w:val="808080" w:themeColor="background1" w:themeShade="80"/>
              </w:rPr>
              <w:t>Checking and comparing CVs to find the correct candidate for the correct job</w:t>
            </w:r>
          </w:p>
          <w:p w14:paraId="52AE5D07" w14:textId="0BDFD48B" w:rsidR="00005EBA" w:rsidRPr="00D418E0" w:rsidRDefault="00AC371F" w:rsidP="00D418E0">
            <w:pPr>
              <w:pStyle w:val="Text"/>
              <w:numPr>
                <w:ilvl w:val="0"/>
                <w:numId w:val="23"/>
              </w:numPr>
              <w:rPr>
                <w:color w:val="808080" w:themeColor="background1" w:themeShade="80"/>
              </w:rPr>
            </w:pPr>
            <w:r w:rsidRPr="00D418E0">
              <w:rPr>
                <w:color w:val="808080" w:themeColor="background1" w:themeShade="80"/>
              </w:rPr>
              <w:t>Documentation checks</w:t>
            </w:r>
          </w:p>
          <w:p w14:paraId="24E97FD6" w14:textId="1B6BC07C" w:rsidR="00AC371F" w:rsidRPr="00D418E0" w:rsidRDefault="00DE2C42" w:rsidP="00D418E0">
            <w:pPr>
              <w:pStyle w:val="Text"/>
              <w:numPr>
                <w:ilvl w:val="0"/>
                <w:numId w:val="23"/>
              </w:numPr>
              <w:rPr>
                <w:color w:val="808080" w:themeColor="background1" w:themeShade="80"/>
              </w:rPr>
            </w:pPr>
            <w:r w:rsidRPr="00D418E0">
              <w:rPr>
                <w:color w:val="808080" w:themeColor="background1" w:themeShade="80"/>
              </w:rPr>
              <w:t xml:space="preserve">Filling </w:t>
            </w:r>
            <w:r w:rsidR="00FB45A5" w:rsidRPr="00D418E0">
              <w:rPr>
                <w:color w:val="808080" w:themeColor="background1" w:themeShade="80"/>
              </w:rPr>
              <w:t>vacant roles with candidates</w:t>
            </w:r>
          </w:p>
          <w:p w14:paraId="42FB055F" w14:textId="35B0C160" w:rsidR="00360361" w:rsidRPr="00D418E0" w:rsidRDefault="00360361" w:rsidP="00D418E0">
            <w:pPr>
              <w:pStyle w:val="Text"/>
              <w:numPr>
                <w:ilvl w:val="0"/>
                <w:numId w:val="23"/>
              </w:numPr>
              <w:rPr>
                <w:color w:val="808080" w:themeColor="background1" w:themeShade="80"/>
              </w:rPr>
            </w:pPr>
            <w:r w:rsidRPr="00D418E0">
              <w:rPr>
                <w:color w:val="808080" w:themeColor="background1" w:themeShade="80"/>
              </w:rPr>
              <w:lastRenderedPageBreak/>
              <w:t>Meeting clients’ targets</w:t>
            </w:r>
          </w:p>
          <w:p w14:paraId="1859CD06" w14:textId="25435B79" w:rsidR="00360361" w:rsidRPr="00D418E0" w:rsidRDefault="00DE2C42" w:rsidP="00D418E0">
            <w:pPr>
              <w:pStyle w:val="Text"/>
              <w:numPr>
                <w:ilvl w:val="0"/>
                <w:numId w:val="23"/>
              </w:numPr>
              <w:rPr>
                <w:color w:val="808080" w:themeColor="background1" w:themeShade="80"/>
              </w:rPr>
            </w:pPr>
            <w:r w:rsidRPr="00D418E0">
              <w:rPr>
                <w:color w:val="808080" w:themeColor="background1" w:themeShade="80"/>
              </w:rPr>
              <w:t>Generating candidates and helping them find the next step in their career</w:t>
            </w:r>
          </w:p>
          <w:p w14:paraId="6F07EA04" w14:textId="77777777" w:rsidR="00B6096D" w:rsidRDefault="00B6096D" w:rsidP="00557B01">
            <w:pPr>
              <w:pStyle w:val="Dates"/>
            </w:pPr>
          </w:p>
          <w:p w14:paraId="4FFCB560" w14:textId="77777777" w:rsidR="00B6096D" w:rsidRDefault="00B6096D" w:rsidP="00FB45A5">
            <w:pPr>
              <w:pStyle w:val="Dates"/>
              <w:ind w:left="0"/>
            </w:pPr>
          </w:p>
          <w:p w14:paraId="6531A409" w14:textId="330E8B24" w:rsidR="001C579C" w:rsidRPr="00D418E0" w:rsidRDefault="001C579C" w:rsidP="00557B01">
            <w:pPr>
              <w:pStyle w:val="Dates"/>
              <w:rPr>
                <w:color w:val="0070C0"/>
                <w:sz w:val="22"/>
                <w:szCs w:val="22"/>
              </w:rPr>
            </w:pPr>
            <w:r w:rsidRPr="00D418E0">
              <w:rPr>
                <w:color w:val="0070C0"/>
                <w:sz w:val="22"/>
                <w:szCs w:val="22"/>
              </w:rPr>
              <w:t>Aug 2021 – September 2021</w:t>
            </w:r>
          </w:p>
          <w:p w14:paraId="6E536A1B" w14:textId="39DF703E" w:rsidR="001C579C" w:rsidRPr="00D418E0" w:rsidRDefault="00B6096D" w:rsidP="001C579C">
            <w:pPr>
              <w:pStyle w:val="Text"/>
              <w:rPr>
                <w:color w:val="auto"/>
                <w:szCs w:val="22"/>
              </w:rPr>
            </w:pPr>
            <w:r w:rsidRPr="00D418E0">
              <w:rPr>
                <w:b/>
                <w:bCs/>
                <w:color w:val="auto"/>
                <w:szCs w:val="22"/>
              </w:rPr>
              <w:t>Enrolment Officer</w:t>
            </w:r>
            <w:r w:rsidR="001C579C" w:rsidRPr="00D418E0">
              <w:rPr>
                <w:color w:val="auto"/>
                <w:szCs w:val="22"/>
              </w:rPr>
              <w:t xml:space="preserve">; </w:t>
            </w:r>
            <w:r w:rsidRPr="00D418E0">
              <w:rPr>
                <w:color w:val="auto"/>
                <w:szCs w:val="22"/>
                <w:u w:val="single"/>
              </w:rPr>
              <w:t>Belfast Met</w:t>
            </w:r>
            <w:r w:rsidR="001C579C" w:rsidRPr="00D418E0">
              <w:rPr>
                <w:color w:val="auto"/>
                <w:szCs w:val="22"/>
              </w:rPr>
              <w:t xml:space="preserve"> </w:t>
            </w:r>
          </w:p>
          <w:p w14:paraId="4BE1CA79" w14:textId="3B7F0E2E" w:rsidR="00BE09BD" w:rsidRPr="00D418E0" w:rsidRDefault="00BE09BD" w:rsidP="00D418E0">
            <w:pPr>
              <w:pStyle w:val="Text"/>
              <w:numPr>
                <w:ilvl w:val="0"/>
                <w:numId w:val="24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Answering queries from students and parents by phone</w:t>
            </w:r>
          </w:p>
          <w:p w14:paraId="144FC591" w14:textId="285A62F5" w:rsidR="00BE09BD" w:rsidRPr="00D418E0" w:rsidRDefault="00976757" w:rsidP="00D418E0">
            <w:pPr>
              <w:pStyle w:val="Text"/>
              <w:numPr>
                <w:ilvl w:val="0"/>
                <w:numId w:val="24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Placing students in correct classes</w:t>
            </w:r>
          </w:p>
          <w:p w14:paraId="2E9329A5" w14:textId="5E265399" w:rsidR="00976757" w:rsidRPr="00D418E0" w:rsidRDefault="00976757" w:rsidP="00D418E0">
            <w:pPr>
              <w:pStyle w:val="Text"/>
              <w:numPr>
                <w:ilvl w:val="0"/>
                <w:numId w:val="24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Promoting Belfast Met</w:t>
            </w:r>
          </w:p>
          <w:p w14:paraId="7E72FCA1" w14:textId="7C012D80" w:rsidR="00976757" w:rsidRPr="00D418E0" w:rsidRDefault="00976757" w:rsidP="00D418E0">
            <w:pPr>
              <w:pStyle w:val="Text"/>
              <w:numPr>
                <w:ilvl w:val="0"/>
                <w:numId w:val="24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General admin</w:t>
            </w:r>
            <w:r w:rsidR="00E029D5" w:rsidRPr="00D418E0">
              <w:rPr>
                <w:color w:val="808080" w:themeColor="background1" w:themeShade="80"/>
                <w:szCs w:val="22"/>
              </w:rPr>
              <w:t xml:space="preserve"> &amp; </w:t>
            </w:r>
            <w:r w:rsidRPr="00D418E0">
              <w:rPr>
                <w:color w:val="808080" w:themeColor="background1" w:themeShade="80"/>
                <w:szCs w:val="22"/>
              </w:rPr>
              <w:t>Data input</w:t>
            </w:r>
          </w:p>
          <w:p w14:paraId="0582392D" w14:textId="37D48B3B" w:rsidR="001C579C" w:rsidRDefault="001C579C" w:rsidP="00557B01">
            <w:pPr>
              <w:pStyle w:val="Dates"/>
            </w:pPr>
          </w:p>
          <w:p w14:paraId="54AF034B" w14:textId="77777777" w:rsidR="001C579C" w:rsidRDefault="001C579C" w:rsidP="00557B01">
            <w:pPr>
              <w:pStyle w:val="Dates"/>
            </w:pPr>
          </w:p>
          <w:p w14:paraId="25029F3F" w14:textId="1ED451FF" w:rsidR="00557B01" w:rsidRPr="00D418E0" w:rsidRDefault="00557B01" w:rsidP="00557B01">
            <w:pPr>
              <w:pStyle w:val="Dates"/>
              <w:rPr>
                <w:color w:val="0070C0"/>
                <w:sz w:val="22"/>
                <w:szCs w:val="22"/>
              </w:rPr>
            </w:pPr>
            <w:r w:rsidRPr="00D418E0">
              <w:rPr>
                <w:color w:val="0070C0"/>
                <w:sz w:val="22"/>
                <w:szCs w:val="22"/>
              </w:rPr>
              <w:t xml:space="preserve">Dec 2020 – </w:t>
            </w:r>
            <w:r w:rsidR="00DA343C">
              <w:rPr>
                <w:color w:val="0070C0"/>
                <w:sz w:val="22"/>
                <w:szCs w:val="22"/>
              </w:rPr>
              <w:t>August</w:t>
            </w:r>
            <w:r w:rsidR="001C579C" w:rsidRPr="00D418E0">
              <w:rPr>
                <w:color w:val="0070C0"/>
                <w:sz w:val="22"/>
                <w:szCs w:val="22"/>
              </w:rPr>
              <w:t xml:space="preserve"> 2021</w:t>
            </w:r>
          </w:p>
          <w:p w14:paraId="5CE995B2" w14:textId="1C7D249C" w:rsidR="00557B01" w:rsidRPr="00D418E0" w:rsidRDefault="00557B01" w:rsidP="00557B01">
            <w:pPr>
              <w:pStyle w:val="Text"/>
              <w:rPr>
                <w:color w:val="auto"/>
                <w:szCs w:val="22"/>
              </w:rPr>
            </w:pPr>
            <w:r w:rsidRPr="00D418E0">
              <w:rPr>
                <w:b/>
                <w:bCs/>
                <w:color w:val="auto"/>
                <w:szCs w:val="22"/>
              </w:rPr>
              <w:t>Job Search Advisor</w:t>
            </w:r>
            <w:r w:rsidRPr="00D418E0">
              <w:rPr>
                <w:color w:val="auto"/>
                <w:szCs w:val="22"/>
              </w:rPr>
              <w:t xml:space="preserve">; </w:t>
            </w:r>
            <w:r w:rsidRPr="00D418E0">
              <w:rPr>
                <w:color w:val="auto"/>
                <w:szCs w:val="22"/>
                <w:u w:val="single"/>
              </w:rPr>
              <w:t>Go-Centric</w:t>
            </w:r>
            <w:r w:rsidRPr="00D418E0">
              <w:rPr>
                <w:color w:val="auto"/>
                <w:szCs w:val="22"/>
              </w:rPr>
              <w:t xml:space="preserve"> </w:t>
            </w:r>
          </w:p>
          <w:p w14:paraId="3BF8815E" w14:textId="77777777" w:rsidR="003437AB" w:rsidRPr="00D418E0" w:rsidRDefault="003437AB" w:rsidP="006F76AF">
            <w:pPr>
              <w:pStyle w:val="Text"/>
              <w:ind w:left="0"/>
              <w:rPr>
                <w:szCs w:val="22"/>
              </w:rPr>
            </w:pPr>
          </w:p>
          <w:p w14:paraId="68454BD8" w14:textId="77777777" w:rsidR="00557B01" w:rsidRPr="00D418E0" w:rsidRDefault="00557B01" w:rsidP="00D418E0">
            <w:pPr>
              <w:pStyle w:val="Text"/>
              <w:numPr>
                <w:ilvl w:val="0"/>
                <w:numId w:val="25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Providing excellent customer service to a diverse range of working age customers.</w:t>
            </w:r>
          </w:p>
          <w:p w14:paraId="457B8159" w14:textId="77777777" w:rsidR="00557B01" w:rsidRPr="00D418E0" w:rsidRDefault="00557B01" w:rsidP="00D418E0">
            <w:pPr>
              <w:pStyle w:val="Text"/>
              <w:numPr>
                <w:ilvl w:val="0"/>
                <w:numId w:val="25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Helping customers identify their key job skills.</w:t>
            </w:r>
          </w:p>
          <w:p w14:paraId="2E1E120B" w14:textId="77777777" w:rsidR="00557B01" w:rsidRPr="00D418E0" w:rsidRDefault="00557B01" w:rsidP="00D418E0">
            <w:pPr>
              <w:pStyle w:val="Text"/>
              <w:numPr>
                <w:ilvl w:val="0"/>
                <w:numId w:val="25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Advising customers on interview techniques.</w:t>
            </w:r>
          </w:p>
          <w:p w14:paraId="52A6FA40" w14:textId="77777777" w:rsidR="00557B01" w:rsidRPr="00D418E0" w:rsidRDefault="00557B01" w:rsidP="00D418E0">
            <w:pPr>
              <w:pStyle w:val="Text"/>
              <w:numPr>
                <w:ilvl w:val="0"/>
                <w:numId w:val="25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Offering quality advice to customers about job search actions.</w:t>
            </w:r>
          </w:p>
          <w:p w14:paraId="6ADB4350" w14:textId="77777777" w:rsidR="00557B01" w:rsidRPr="00D418E0" w:rsidRDefault="00557B01" w:rsidP="00D418E0">
            <w:pPr>
              <w:pStyle w:val="Text"/>
              <w:numPr>
                <w:ilvl w:val="0"/>
                <w:numId w:val="25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Supporting customers to search for work effectively in a largely digital world.</w:t>
            </w:r>
          </w:p>
          <w:p w14:paraId="78B23AA3" w14:textId="77777777" w:rsidR="00557B01" w:rsidRPr="00D418E0" w:rsidRDefault="00557B01" w:rsidP="00D418E0">
            <w:pPr>
              <w:pStyle w:val="Text"/>
              <w:numPr>
                <w:ilvl w:val="0"/>
                <w:numId w:val="25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Building positive relationships, building trust, and motivating customers.</w:t>
            </w:r>
          </w:p>
          <w:p w14:paraId="688072AD" w14:textId="77777777" w:rsidR="00557B01" w:rsidRPr="00D418E0" w:rsidRDefault="00557B01" w:rsidP="00D418E0">
            <w:pPr>
              <w:pStyle w:val="Text"/>
              <w:numPr>
                <w:ilvl w:val="0"/>
                <w:numId w:val="25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Providing advice and guidance to customers and sign posting them to available services.</w:t>
            </w:r>
          </w:p>
          <w:p w14:paraId="22BC539B" w14:textId="77777777" w:rsidR="00557B01" w:rsidRPr="00D418E0" w:rsidRDefault="00557B01" w:rsidP="00D418E0">
            <w:pPr>
              <w:pStyle w:val="Text"/>
              <w:numPr>
                <w:ilvl w:val="0"/>
                <w:numId w:val="25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Scheduling appointments.</w:t>
            </w:r>
          </w:p>
          <w:p w14:paraId="2DE02558" w14:textId="77777777" w:rsidR="00557B01" w:rsidRPr="00D418E0" w:rsidRDefault="00557B01" w:rsidP="00D418E0">
            <w:pPr>
              <w:pStyle w:val="Text"/>
              <w:numPr>
                <w:ilvl w:val="0"/>
                <w:numId w:val="25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Conducting 1:1 support session.</w:t>
            </w:r>
          </w:p>
          <w:p w14:paraId="0B05781D" w14:textId="7DBE4857" w:rsidR="00557B01" w:rsidRPr="00D418E0" w:rsidRDefault="00557B01" w:rsidP="00D418E0">
            <w:pPr>
              <w:pStyle w:val="Text"/>
              <w:numPr>
                <w:ilvl w:val="0"/>
                <w:numId w:val="25"/>
              </w:numPr>
              <w:rPr>
                <w:color w:val="808080" w:themeColor="background1" w:themeShade="80"/>
                <w:szCs w:val="22"/>
              </w:rPr>
            </w:pPr>
            <w:r w:rsidRPr="00D418E0">
              <w:rPr>
                <w:color w:val="808080" w:themeColor="background1" w:themeShade="80"/>
                <w:szCs w:val="22"/>
              </w:rPr>
              <w:t>Referring customers to appropriate help and support depending upon their needs.</w:t>
            </w:r>
          </w:p>
          <w:p w14:paraId="07EA333C" w14:textId="77777777" w:rsidR="006F76AF" w:rsidRDefault="006F76AF" w:rsidP="006F76AF">
            <w:pPr>
              <w:pStyle w:val="Text"/>
              <w:ind w:left="890"/>
            </w:pPr>
          </w:p>
          <w:p w14:paraId="4B8CFF74" w14:textId="157C1897" w:rsidR="006F76AF" w:rsidRPr="00DA343C" w:rsidRDefault="006F76AF" w:rsidP="006F76AF">
            <w:pPr>
              <w:pStyle w:val="Text"/>
              <w:rPr>
                <w:color w:val="auto"/>
              </w:rPr>
            </w:pPr>
            <w:r w:rsidRPr="00DA343C">
              <w:rPr>
                <w:b/>
                <w:bCs/>
                <w:color w:val="auto"/>
              </w:rPr>
              <w:t>Recruiter (secondment),</w:t>
            </w:r>
            <w:r w:rsidRPr="00DA343C">
              <w:rPr>
                <w:color w:val="auto"/>
              </w:rPr>
              <w:t xml:space="preserve"> </w:t>
            </w:r>
            <w:r w:rsidRPr="00DA343C">
              <w:rPr>
                <w:color w:val="auto"/>
                <w:u w:val="single"/>
              </w:rPr>
              <w:t>Go-Centric</w:t>
            </w:r>
            <w:r w:rsidRPr="00DA343C">
              <w:rPr>
                <w:color w:val="auto"/>
              </w:rPr>
              <w:t xml:space="preserve"> (</w:t>
            </w:r>
            <w:r w:rsidRPr="00DA343C">
              <w:rPr>
                <w:color w:val="0070C0"/>
              </w:rPr>
              <w:t xml:space="preserve">May- </w:t>
            </w:r>
            <w:r w:rsidR="00DA343C" w:rsidRPr="00DA343C">
              <w:rPr>
                <w:color w:val="0070C0"/>
              </w:rPr>
              <w:t>August 2021</w:t>
            </w:r>
            <w:r w:rsidRPr="00DA343C">
              <w:rPr>
                <w:color w:val="auto"/>
              </w:rPr>
              <w:t xml:space="preserve">) </w:t>
            </w:r>
          </w:p>
          <w:p w14:paraId="5463A190" w14:textId="50B2EDEF" w:rsidR="006F76AF" w:rsidRPr="00D418E0" w:rsidRDefault="006F76AF" w:rsidP="00D418E0">
            <w:pPr>
              <w:pStyle w:val="Text"/>
              <w:numPr>
                <w:ilvl w:val="0"/>
                <w:numId w:val="26"/>
              </w:numPr>
              <w:rPr>
                <w:color w:val="808080" w:themeColor="background1" w:themeShade="80"/>
              </w:rPr>
            </w:pPr>
            <w:r w:rsidRPr="00D418E0">
              <w:rPr>
                <w:color w:val="808080" w:themeColor="background1" w:themeShade="80"/>
              </w:rPr>
              <w:t xml:space="preserve">Sourcing CVs from job websites (indeed &amp; </w:t>
            </w:r>
            <w:proofErr w:type="spellStart"/>
            <w:r w:rsidRPr="00D418E0">
              <w:rPr>
                <w:color w:val="808080" w:themeColor="background1" w:themeShade="80"/>
              </w:rPr>
              <w:t>jobfinder</w:t>
            </w:r>
            <w:proofErr w:type="spellEnd"/>
            <w:r w:rsidRPr="00D418E0">
              <w:rPr>
                <w:color w:val="808080" w:themeColor="background1" w:themeShade="80"/>
              </w:rPr>
              <w:t>)</w:t>
            </w:r>
          </w:p>
          <w:p w14:paraId="7B5EB7AC" w14:textId="62E0FEFF" w:rsidR="006F76AF" w:rsidRPr="00D418E0" w:rsidRDefault="006F76AF" w:rsidP="00D418E0">
            <w:pPr>
              <w:pStyle w:val="Text"/>
              <w:numPr>
                <w:ilvl w:val="0"/>
                <w:numId w:val="26"/>
              </w:numPr>
              <w:rPr>
                <w:color w:val="808080" w:themeColor="background1" w:themeShade="80"/>
              </w:rPr>
            </w:pPr>
            <w:r w:rsidRPr="00D418E0">
              <w:rPr>
                <w:color w:val="808080" w:themeColor="background1" w:themeShade="80"/>
              </w:rPr>
              <w:t>Pre-screening appropriate candidates</w:t>
            </w:r>
          </w:p>
          <w:p w14:paraId="6C1106CF" w14:textId="06ED1B24" w:rsidR="006F76AF" w:rsidRPr="00D418E0" w:rsidRDefault="006F76AF" w:rsidP="00D418E0">
            <w:pPr>
              <w:pStyle w:val="Text"/>
              <w:numPr>
                <w:ilvl w:val="0"/>
                <w:numId w:val="26"/>
              </w:numPr>
              <w:rPr>
                <w:color w:val="808080" w:themeColor="background1" w:themeShade="80"/>
              </w:rPr>
            </w:pPr>
            <w:r w:rsidRPr="00D418E0">
              <w:rPr>
                <w:color w:val="808080" w:themeColor="background1" w:themeShade="80"/>
              </w:rPr>
              <w:t>Taking them through an interview</w:t>
            </w:r>
          </w:p>
          <w:p w14:paraId="5136E681" w14:textId="1DA4E6AC" w:rsidR="006F76AF" w:rsidRPr="00D418E0" w:rsidRDefault="006F76AF" w:rsidP="00D418E0">
            <w:pPr>
              <w:pStyle w:val="Text"/>
              <w:numPr>
                <w:ilvl w:val="0"/>
                <w:numId w:val="26"/>
              </w:numPr>
              <w:rPr>
                <w:color w:val="808080" w:themeColor="background1" w:themeShade="80"/>
              </w:rPr>
            </w:pPr>
            <w:r w:rsidRPr="00D418E0">
              <w:rPr>
                <w:color w:val="808080" w:themeColor="background1" w:themeShade="80"/>
              </w:rPr>
              <w:t>Collecting compliance documentation</w:t>
            </w:r>
          </w:p>
          <w:p w14:paraId="5A320842" w14:textId="4D8F9466" w:rsidR="006F76AF" w:rsidRPr="00D418E0" w:rsidRDefault="006F76AF" w:rsidP="00D418E0">
            <w:pPr>
              <w:pStyle w:val="Text"/>
              <w:numPr>
                <w:ilvl w:val="0"/>
                <w:numId w:val="26"/>
              </w:numPr>
              <w:rPr>
                <w:color w:val="808080" w:themeColor="background1" w:themeShade="80"/>
              </w:rPr>
            </w:pPr>
            <w:r w:rsidRPr="00D418E0">
              <w:rPr>
                <w:color w:val="808080" w:themeColor="background1" w:themeShade="80"/>
              </w:rPr>
              <w:t>Choosing the correct candidates</w:t>
            </w:r>
          </w:p>
          <w:p w14:paraId="183CE33A" w14:textId="38156341" w:rsidR="006F76AF" w:rsidRPr="00D418E0" w:rsidRDefault="006F76AF" w:rsidP="00D418E0">
            <w:pPr>
              <w:pStyle w:val="Text"/>
              <w:numPr>
                <w:ilvl w:val="0"/>
                <w:numId w:val="26"/>
              </w:numPr>
              <w:rPr>
                <w:color w:val="808080" w:themeColor="background1" w:themeShade="80"/>
              </w:rPr>
            </w:pPr>
            <w:r w:rsidRPr="00D418E0">
              <w:rPr>
                <w:color w:val="808080" w:themeColor="background1" w:themeShade="80"/>
              </w:rPr>
              <w:t>Compiling excel starting lists</w:t>
            </w:r>
          </w:p>
          <w:p w14:paraId="278D95F3" w14:textId="7A714903" w:rsidR="006F76AF" w:rsidRPr="00D418E0" w:rsidRDefault="006F76AF" w:rsidP="00D418E0">
            <w:pPr>
              <w:pStyle w:val="Text"/>
              <w:numPr>
                <w:ilvl w:val="0"/>
                <w:numId w:val="26"/>
              </w:numPr>
              <w:rPr>
                <w:color w:val="808080" w:themeColor="background1" w:themeShade="80"/>
              </w:rPr>
            </w:pPr>
            <w:r w:rsidRPr="00D418E0">
              <w:rPr>
                <w:color w:val="808080" w:themeColor="background1" w:themeShade="80"/>
              </w:rPr>
              <w:t>Meeting onboard targets for the business</w:t>
            </w:r>
          </w:p>
          <w:p w14:paraId="670AF212" w14:textId="77777777" w:rsidR="006F76AF" w:rsidRDefault="006F76AF" w:rsidP="006F76AF">
            <w:pPr>
              <w:pStyle w:val="Text"/>
              <w:ind w:left="890"/>
            </w:pPr>
          </w:p>
          <w:p w14:paraId="6BDDAD86" w14:textId="77777777" w:rsidR="00557B01" w:rsidRDefault="00557B01" w:rsidP="00557B01">
            <w:pPr>
              <w:pStyle w:val="Dates"/>
              <w:ind w:left="0"/>
            </w:pPr>
          </w:p>
          <w:p w14:paraId="3256E857" w14:textId="77777777" w:rsidR="00557B01" w:rsidRPr="00DA343C" w:rsidRDefault="00557B01" w:rsidP="00557B01">
            <w:pPr>
              <w:pStyle w:val="Dates"/>
              <w:rPr>
                <w:color w:val="0070C0"/>
                <w:sz w:val="22"/>
                <w:szCs w:val="22"/>
              </w:rPr>
            </w:pPr>
            <w:r w:rsidRPr="00DA343C">
              <w:rPr>
                <w:color w:val="0070C0"/>
                <w:sz w:val="22"/>
                <w:szCs w:val="22"/>
              </w:rPr>
              <w:t>Jul 2020 – Nov 2020</w:t>
            </w:r>
          </w:p>
          <w:p w14:paraId="10939074" w14:textId="5BA67522" w:rsidR="00557B01" w:rsidRPr="00DA343C" w:rsidRDefault="00557B01" w:rsidP="00557B01">
            <w:pPr>
              <w:pStyle w:val="Text"/>
              <w:rPr>
                <w:color w:val="auto"/>
                <w:szCs w:val="22"/>
                <w:u w:val="single"/>
              </w:rPr>
            </w:pPr>
            <w:r w:rsidRPr="00DA343C">
              <w:rPr>
                <w:b/>
                <w:bCs/>
                <w:color w:val="auto"/>
                <w:szCs w:val="22"/>
              </w:rPr>
              <w:t>Customer Advisor</w:t>
            </w:r>
            <w:r w:rsidR="00034E24" w:rsidRPr="00DA343C">
              <w:rPr>
                <w:color w:val="auto"/>
                <w:szCs w:val="22"/>
              </w:rPr>
              <w:t xml:space="preserve">; </w:t>
            </w:r>
            <w:r w:rsidRPr="00DA343C">
              <w:rPr>
                <w:color w:val="auto"/>
                <w:szCs w:val="22"/>
              </w:rPr>
              <w:t xml:space="preserve">Teleperformance; </w:t>
            </w:r>
            <w:r w:rsidRPr="00DA343C">
              <w:rPr>
                <w:color w:val="auto"/>
                <w:szCs w:val="22"/>
                <w:u w:val="single"/>
              </w:rPr>
              <w:t>eBay</w:t>
            </w:r>
          </w:p>
          <w:p w14:paraId="1BE87BD0" w14:textId="08F9AFE5" w:rsidR="00976757" w:rsidRPr="00DA343C" w:rsidRDefault="00976757" w:rsidP="00DA343C">
            <w:pPr>
              <w:pStyle w:val="Text"/>
              <w:numPr>
                <w:ilvl w:val="0"/>
                <w:numId w:val="27"/>
              </w:numPr>
              <w:rPr>
                <w:color w:val="808080" w:themeColor="background1" w:themeShade="80"/>
              </w:rPr>
            </w:pPr>
            <w:r w:rsidRPr="00DA343C">
              <w:rPr>
                <w:color w:val="808080" w:themeColor="background1" w:themeShade="80"/>
              </w:rPr>
              <w:t>Handling complaints</w:t>
            </w:r>
          </w:p>
          <w:p w14:paraId="6DDD9711" w14:textId="5F3B415F" w:rsidR="00976757" w:rsidRPr="00DA343C" w:rsidRDefault="00976757" w:rsidP="00DA343C">
            <w:pPr>
              <w:pStyle w:val="Text"/>
              <w:numPr>
                <w:ilvl w:val="0"/>
                <w:numId w:val="27"/>
              </w:numPr>
              <w:rPr>
                <w:color w:val="808080" w:themeColor="background1" w:themeShade="80"/>
              </w:rPr>
            </w:pPr>
            <w:r w:rsidRPr="00DA343C">
              <w:rPr>
                <w:color w:val="808080" w:themeColor="background1" w:themeShade="80"/>
              </w:rPr>
              <w:t xml:space="preserve">Adhering to </w:t>
            </w:r>
            <w:proofErr w:type="spellStart"/>
            <w:r w:rsidRPr="00DA343C">
              <w:rPr>
                <w:color w:val="808080" w:themeColor="background1" w:themeShade="80"/>
              </w:rPr>
              <w:t>ebays</w:t>
            </w:r>
            <w:proofErr w:type="spellEnd"/>
            <w:r w:rsidRPr="00DA343C">
              <w:rPr>
                <w:color w:val="808080" w:themeColor="background1" w:themeShade="80"/>
              </w:rPr>
              <w:t xml:space="preserve"> policy </w:t>
            </w:r>
          </w:p>
          <w:p w14:paraId="7F47CBA0" w14:textId="121EF5CD" w:rsidR="00976757" w:rsidRPr="00DA343C" w:rsidRDefault="00717D5F" w:rsidP="00DA343C">
            <w:pPr>
              <w:pStyle w:val="Text"/>
              <w:numPr>
                <w:ilvl w:val="0"/>
                <w:numId w:val="27"/>
              </w:numPr>
              <w:rPr>
                <w:color w:val="808080" w:themeColor="background1" w:themeShade="80"/>
              </w:rPr>
            </w:pPr>
            <w:r w:rsidRPr="00DA343C">
              <w:rPr>
                <w:color w:val="808080" w:themeColor="background1" w:themeShade="80"/>
              </w:rPr>
              <w:t>Dealing with buying and selling customers</w:t>
            </w:r>
          </w:p>
          <w:p w14:paraId="48C88779" w14:textId="291CB308" w:rsidR="00717D5F" w:rsidRPr="00DA343C" w:rsidRDefault="00717D5F" w:rsidP="00DA343C">
            <w:pPr>
              <w:pStyle w:val="Text"/>
              <w:numPr>
                <w:ilvl w:val="0"/>
                <w:numId w:val="27"/>
              </w:numPr>
              <w:rPr>
                <w:color w:val="808080" w:themeColor="background1" w:themeShade="80"/>
              </w:rPr>
            </w:pPr>
            <w:r w:rsidRPr="00DA343C">
              <w:rPr>
                <w:color w:val="808080" w:themeColor="background1" w:themeShade="80"/>
              </w:rPr>
              <w:lastRenderedPageBreak/>
              <w:t xml:space="preserve">Solving </w:t>
            </w:r>
            <w:r w:rsidR="00EE3877" w:rsidRPr="00DA343C">
              <w:rPr>
                <w:color w:val="808080" w:themeColor="background1" w:themeShade="80"/>
              </w:rPr>
              <w:t>conflicts between buyers and sellers</w:t>
            </w:r>
          </w:p>
          <w:p w14:paraId="09DCED9E" w14:textId="77777777" w:rsidR="00034E24" w:rsidRDefault="00034E24" w:rsidP="00557B01">
            <w:pPr>
              <w:pStyle w:val="Text"/>
            </w:pPr>
          </w:p>
          <w:p w14:paraId="0EFB7149" w14:textId="77777777" w:rsidR="00557B01" w:rsidRDefault="00557B01" w:rsidP="00557B01">
            <w:pPr>
              <w:pStyle w:val="Dates"/>
            </w:pPr>
            <w:r>
              <w:t xml:space="preserve"> </w:t>
            </w:r>
          </w:p>
          <w:p w14:paraId="5F35ABE6" w14:textId="4DB143B2" w:rsidR="00557B01" w:rsidRPr="00DA343C" w:rsidRDefault="00557B01" w:rsidP="00557B01">
            <w:pPr>
              <w:pStyle w:val="Dates"/>
              <w:rPr>
                <w:color w:val="0070C0"/>
                <w:sz w:val="22"/>
                <w:szCs w:val="22"/>
              </w:rPr>
            </w:pPr>
            <w:r w:rsidRPr="00DA343C">
              <w:rPr>
                <w:color w:val="0070C0"/>
                <w:sz w:val="22"/>
                <w:szCs w:val="22"/>
              </w:rPr>
              <w:t>Nov 2016 – Feb 201</w:t>
            </w:r>
            <w:r w:rsidR="00585552" w:rsidRPr="00DA343C">
              <w:rPr>
                <w:color w:val="0070C0"/>
                <w:sz w:val="22"/>
                <w:szCs w:val="22"/>
              </w:rPr>
              <w:t>9</w:t>
            </w:r>
          </w:p>
          <w:p w14:paraId="1C3175BC" w14:textId="6DD54458" w:rsidR="00557B01" w:rsidRPr="00DA343C" w:rsidRDefault="00557B01" w:rsidP="00034E24">
            <w:pPr>
              <w:pStyle w:val="Text"/>
              <w:rPr>
                <w:color w:val="auto"/>
                <w:szCs w:val="22"/>
              </w:rPr>
            </w:pPr>
            <w:r w:rsidRPr="00DA343C">
              <w:rPr>
                <w:b/>
                <w:bCs/>
                <w:color w:val="auto"/>
                <w:szCs w:val="22"/>
              </w:rPr>
              <w:t>Anti-Money Laundering Team</w:t>
            </w:r>
            <w:r w:rsidRPr="00DA343C">
              <w:rPr>
                <w:color w:val="auto"/>
                <w:szCs w:val="22"/>
              </w:rPr>
              <w:t xml:space="preserve">; </w:t>
            </w:r>
            <w:r w:rsidRPr="00DA343C">
              <w:rPr>
                <w:color w:val="auto"/>
                <w:szCs w:val="22"/>
                <w:u w:val="single"/>
              </w:rPr>
              <w:t xml:space="preserve">PWC </w:t>
            </w:r>
          </w:p>
          <w:p w14:paraId="077DA528" w14:textId="77777777" w:rsidR="00034E24" w:rsidRPr="00DA343C" w:rsidRDefault="00034E24" w:rsidP="00DA343C">
            <w:pPr>
              <w:pStyle w:val="Text"/>
              <w:numPr>
                <w:ilvl w:val="0"/>
                <w:numId w:val="28"/>
              </w:numPr>
              <w:rPr>
                <w:color w:val="808080" w:themeColor="background1" w:themeShade="80"/>
                <w:szCs w:val="22"/>
              </w:rPr>
            </w:pPr>
            <w:r w:rsidRPr="00DA343C">
              <w:rPr>
                <w:color w:val="808080" w:themeColor="background1" w:themeShade="80"/>
                <w:szCs w:val="22"/>
              </w:rPr>
              <w:t xml:space="preserve">Working with systems such as the AML CST client system </w:t>
            </w:r>
          </w:p>
          <w:p w14:paraId="7A35A9AC" w14:textId="77777777" w:rsidR="00034E24" w:rsidRPr="00DA343C" w:rsidRDefault="00034E24" w:rsidP="00DA343C">
            <w:pPr>
              <w:pStyle w:val="Text"/>
              <w:numPr>
                <w:ilvl w:val="0"/>
                <w:numId w:val="28"/>
              </w:numPr>
              <w:rPr>
                <w:color w:val="808080" w:themeColor="background1" w:themeShade="80"/>
                <w:szCs w:val="22"/>
              </w:rPr>
            </w:pPr>
            <w:r w:rsidRPr="00DA343C">
              <w:rPr>
                <w:color w:val="808080" w:themeColor="background1" w:themeShade="80"/>
                <w:szCs w:val="22"/>
              </w:rPr>
              <w:t>Meeting client deadlines for starting work within PWC</w:t>
            </w:r>
          </w:p>
          <w:p w14:paraId="77BB29E3" w14:textId="77777777" w:rsidR="00034E24" w:rsidRPr="00DA343C" w:rsidRDefault="00034E24" w:rsidP="00DA343C">
            <w:pPr>
              <w:pStyle w:val="Text"/>
              <w:numPr>
                <w:ilvl w:val="0"/>
                <w:numId w:val="28"/>
              </w:numPr>
              <w:rPr>
                <w:color w:val="808080" w:themeColor="background1" w:themeShade="80"/>
                <w:szCs w:val="22"/>
              </w:rPr>
            </w:pPr>
            <w:r w:rsidRPr="00DA343C">
              <w:rPr>
                <w:color w:val="808080" w:themeColor="background1" w:themeShade="80"/>
                <w:szCs w:val="22"/>
              </w:rPr>
              <w:t>Providing companies and individuals with their anti money laundering (AML) certificates in order to undertake work for future engagements</w:t>
            </w:r>
          </w:p>
          <w:p w14:paraId="6242D3C9" w14:textId="77777777" w:rsidR="00034E24" w:rsidRPr="00DA343C" w:rsidRDefault="00034E24" w:rsidP="00DA343C">
            <w:pPr>
              <w:pStyle w:val="Text"/>
              <w:numPr>
                <w:ilvl w:val="0"/>
                <w:numId w:val="28"/>
              </w:numPr>
              <w:rPr>
                <w:color w:val="808080" w:themeColor="background1" w:themeShade="80"/>
                <w:szCs w:val="22"/>
              </w:rPr>
            </w:pPr>
            <w:r w:rsidRPr="00DA343C">
              <w:rPr>
                <w:color w:val="808080" w:themeColor="background1" w:themeShade="80"/>
                <w:szCs w:val="22"/>
              </w:rPr>
              <w:t xml:space="preserve">Providing clients and engagement teams with up to date sanction checks </w:t>
            </w:r>
          </w:p>
          <w:p w14:paraId="38C3BCA2" w14:textId="77777777" w:rsidR="00034E24" w:rsidRPr="00DA343C" w:rsidRDefault="00034E24" w:rsidP="00DA343C">
            <w:pPr>
              <w:pStyle w:val="Text"/>
              <w:numPr>
                <w:ilvl w:val="0"/>
                <w:numId w:val="28"/>
              </w:numPr>
              <w:rPr>
                <w:color w:val="808080" w:themeColor="background1" w:themeShade="80"/>
                <w:szCs w:val="22"/>
              </w:rPr>
            </w:pPr>
            <w:r w:rsidRPr="00DA343C">
              <w:rPr>
                <w:color w:val="808080" w:themeColor="background1" w:themeShade="80"/>
                <w:szCs w:val="22"/>
              </w:rPr>
              <w:t>Identifying high profile individuals and politically exposed individuals</w:t>
            </w:r>
          </w:p>
          <w:p w14:paraId="48285AEF" w14:textId="77777777" w:rsidR="00034E24" w:rsidRPr="00DA343C" w:rsidRDefault="00034E24" w:rsidP="00DA343C">
            <w:pPr>
              <w:pStyle w:val="Text"/>
              <w:numPr>
                <w:ilvl w:val="0"/>
                <w:numId w:val="28"/>
              </w:numPr>
              <w:rPr>
                <w:color w:val="808080" w:themeColor="background1" w:themeShade="80"/>
                <w:szCs w:val="22"/>
              </w:rPr>
            </w:pPr>
            <w:r w:rsidRPr="00DA343C">
              <w:rPr>
                <w:color w:val="808080" w:themeColor="background1" w:themeShade="80"/>
                <w:szCs w:val="22"/>
              </w:rPr>
              <w:t>Taking calls from client engagement teams and clients</w:t>
            </w:r>
          </w:p>
          <w:p w14:paraId="4F35529F" w14:textId="77777777" w:rsidR="00034E24" w:rsidRPr="00DA343C" w:rsidRDefault="00034E24" w:rsidP="00DA343C">
            <w:pPr>
              <w:pStyle w:val="Text"/>
              <w:numPr>
                <w:ilvl w:val="0"/>
                <w:numId w:val="28"/>
              </w:numPr>
              <w:rPr>
                <w:color w:val="808080" w:themeColor="background1" w:themeShade="80"/>
                <w:szCs w:val="22"/>
              </w:rPr>
            </w:pPr>
            <w:r w:rsidRPr="00DA343C">
              <w:rPr>
                <w:color w:val="808080" w:themeColor="background1" w:themeShade="80"/>
                <w:szCs w:val="22"/>
              </w:rPr>
              <w:t>In depth research on backgrounds of various types of companies</w:t>
            </w:r>
          </w:p>
          <w:p w14:paraId="29ABE4C6" w14:textId="4BAF88C2" w:rsidR="00034E24" w:rsidRPr="00DA343C" w:rsidRDefault="00034E24" w:rsidP="00DA343C">
            <w:pPr>
              <w:pStyle w:val="Text"/>
              <w:numPr>
                <w:ilvl w:val="0"/>
                <w:numId w:val="28"/>
              </w:numPr>
              <w:rPr>
                <w:color w:val="808080" w:themeColor="background1" w:themeShade="80"/>
                <w:szCs w:val="22"/>
              </w:rPr>
            </w:pPr>
            <w:r w:rsidRPr="00DA343C">
              <w:rPr>
                <w:color w:val="808080" w:themeColor="background1" w:themeShade="80"/>
                <w:szCs w:val="22"/>
              </w:rPr>
              <w:t>Running passport checks for individuals worldwide</w:t>
            </w:r>
          </w:p>
          <w:p w14:paraId="7B72FC2D" w14:textId="77777777" w:rsidR="003437AB" w:rsidRDefault="003437AB" w:rsidP="00557B01">
            <w:pPr>
              <w:pStyle w:val="Text"/>
            </w:pPr>
          </w:p>
          <w:p w14:paraId="6E030081" w14:textId="4C417274" w:rsidR="003437AB" w:rsidRPr="00DA343C" w:rsidRDefault="003437AB" w:rsidP="00557B01">
            <w:pPr>
              <w:pStyle w:val="Text"/>
              <w:rPr>
                <w:b/>
                <w:bCs/>
                <w:color w:val="0070C0"/>
                <w:sz w:val="20"/>
                <w:szCs w:val="22"/>
              </w:rPr>
            </w:pPr>
            <w:r w:rsidRPr="00DA343C">
              <w:rPr>
                <w:b/>
                <w:bCs/>
                <w:color w:val="0070C0"/>
                <w:sz w:val="20"/>
                <w:szCs w:val="22"/>
              </w:rPr>
              <w:t>May 2016 – November 2016</w:t>
            </w:r>
          </w:p>
          <w:p w14:paraId="048E33AF" w14:textId="77777777" w:rsidR="003437AB" w:rsidRPr="00DA343C" w:rsidRDefault="003437AB" w:rsidP="003437AB">
            <w:pPr>
              <w:pStyle w:val="Text"/>
              <w:rPr>
                <w:color w:val="auto"/>
                <w:u w:val="single"/>
              </w:rPr>
            </w:pPr>
            <w:r w:rsidRPr="00DA343C">
              <w:rPr>
                <w:b/>
                <w:bCs/>
                <w:color w:val="auto"/>
              </w:rPr>
              <w:t>Customer service advisor</w:t>
            </w:r>
            <w:r w:rsidR="00034E24" w:rsidRPr="00DA343C">
              <w:rPr>
                <w:b/>
                <w:bCs/>
                <w:color w:val="auto"/>
              </w:rPr>
              <w:t>; Fraud Prevention Team</w:t>
            </w:r>
            <w:r w:rsidR="00034E24" w:rsidRPr="00DA343C">
              <w:rPr>
                <w:color w:val="auto"/>
              </w:rPr>
              <w:t xml:space="preserve">; </w:t>
            </w:r>
            <w:r w:rsidRPr="00DA343C">
              <w:rPr>
                <w:color w:val="auto"/>
              </w:rPr>
              <w:t xml:space="preserve"> </w:t>
            </w:r>
            <w:r w:rsidRPr="00DA343C">
              <w:rPr>
                <w:color w:val="auto"/>
                <w:u w:val="single"/>
              </w:rPr>
              <w:t>Lloyds Banking</w:t>
            </w:r>
          </w:p>
          <w:p w14:paraId="1CC80375" w14:textId="77777777" w:rsidR="00EE3877" w:rsidRPr="00DA343C" w:rsidRDefault="00EE3877" w:rsidP="00DA343C">
            <w:pPr>
              <w:pStyle w:val="Text"/>
              <w:numPr>
                <w:ilvl w:val="0"/>
                <w:numId w:val="29"/>
              </w:numPr>
              <w:rPr>
                <w:color w:val="808080" w:themeColor="background1" w:themeShade="80"/>
                <w:szCs w:val="22"/>
              </w:rPr>
            </w:pPr>
            <w:r w:rsidRPr="00DA343C">
              <w:rPr>
                <w:color w:val="808080" w:themeColor="background1" w:themeShade="80"/>
                <w:szCs w:val="22"/>
              </w:rPr>
              <w:t xml:space="preserve">Cancelling, </w:t>
            </w:r>
            <w:r w:rsidR="005E3E5F" w:rsidRPr="00DA343C">
              <w:rPr>
                <w:color w:val="808080" w:themeColor="background1" w:themeShade="80"/>
                <w:szCs w:val="22"/>
              </w:rPr>
              <w:t>renewing and blocking customers cards</w:t>
            </w:r>
          </w:p>
          <w:p w14:paraId="0F6EB02A" w14:textId="77777777" w:rsidR="005E3E5F" w:rsidRPr="00DA343C" w:rsidRDefault="005E3E5F" w:rsidP="00DA343C">
            <w:pPr>
              <w:pStyle w:val="Text"/>
              <w:numPr>
                <w:ilvl w:val="0"/>
                <w:numId w:val="29"/>
              </w:numPr>
              <w:rPr>
                <w:color w:val="808080" w:themeColor="background1" w:themeShade="80"/>
                <w:szCs w:val="22"/>
              </w:rPr>
            </w:pPr>
            <w:r w:rsidRPr="00DA343C">
              <w:rPr>
                <w:color w:val="808080" w:themeColor="background1" w:themeShade="80"/>
                <w:szCs w:val="22"/>
              </w:rPr>
              <w:t xml:space="preserve">Inbound calls from </w:t>
            </w:r>
            <w:r w:rsidR="00D47471" w:rsidRPr="00DA343C">
              <w:rPr>
                <w:color w:val="808080" w:themeColor="background1" w:themeShade="80"/>
                <w:szCs w:val="22"/>
              </w:rPr>
              <w:t>card holders</w:t>
            </w:r>
          </w:p>
          <w:p w14:paraId="2EDDC931" w14:textId="77777777" w:rsidR="00D47471" w:rsidRPr="00DA343C" w:rsidRDefault="00D47471" w:rsidP="00DA343C">
            <w:pPr>
              <w:pStyle w:val="Text"/>
              <w:numPr>
                <w:ilvl w:val="0"/>
                <w:numId w:val="29"/>
              </w:numPr>
              <w:rPr>
                <w:color w:val="808080" w:themeColor="background1" w:themeShade="80"/>
                <w:szCs w:val="22"/>
              </w:rPr>
            </w:pPr>
            <w:r w:rsidRPr="00DA343C">
              <w:rPr>
                <w:color w:val="808080" w:themeColor="background1" w:themeShade="80"/>
                <w:szCs w:val="22"/>
              </w:rPr>
              <w:t>Giving fraud advice</w:t>
            </w:r>
          </w:p>
          <w:p w14:paraId="2910811B" w14:textId="24F813FA" w:rsidR="00D47471" w:rsidRPr="005E3E5F" w:rsidRDefault="00FA7217" w:rsidP="00DA343C">
            <w:pPr>
              <w:pStyle w:val="Text"/>
              <w:numPr>
                <w:ilvl w:val="0"/>
                <w:numId w:val="29"/>
              </w:numPr>
              <w:rPr>
                <w:color w:val="auto"/>
                <w:szCs w:val="22"/>
              </w:rPr>
            </w:pPr>
            <w:r w:rsidRPr="00DA343C">
              <w:rPr>
                <w:color w:val="808080" w:themeColor="background1" w:themeShade="80"/>
                <w:szCs w:val="22"/>
              </w:rPr>
              <w:t>Meeting wrap targets</w:t>
            </w:r>
          </w:p>
        </w:tc>
        <w:tc>
          <w:tcPr>
            <w:tcW w:w="301" w:type="dxa"/>
            <w:vMerge/>
            <w:tcBorders>
              <w:top w:val="single" w:sz="8" w:space="0" w:color="2C3B57" w:themeColor="text2"/>
            </w:tcBorders>
            <w:vAlign w:val="center"/>
          </w:tcPr>
          <w:p w14:paraId="7935A785" w14:textId="77777777" w:rsidR="00557B01" w:rsidRDefault="00557B01" w:rsidP="00557B01"/>
        </w:tc>
        <w:tc>
          <w:tcPr>
            <w:tcW w:w="3806" w:type="dxa"/>
            <w:vMerge/>
            <w:shd w:val="clear" w:color="auto" w:fill="CADEE5" w:themeFill="background2"/>
            <w:vAlign w:val="center"/>
          </w:tcPr>
          <w:p w14:paraId="1A689ACC" w14:textId="77777777" w:rsidR="00557B01" w:rsidRDefault="00557B01" w:rsidP="00557B01"/>
        </w:tc>
      </w:tr>
      <w:tr w:rsidR="00557B01" w14:paraId="0D20328C" w14:textId="77777777" w:rsidTr="003437AB">
        <w:trPr>
          <w:trHeight w:val="77"/>
        </w:trPr>
        <w:tc>
          <w:tcPr>
            <w:tcW w:w="7422" w:type="dxa"/>
          </w:tcPr>
          <w:p w14:paraId="41344F71" w14:textId="7812787D" w:rsidR="00557B01" w:rsidRPr="00034E24" w:rsidRDefault="00557B01" w:rsidP="00034E24">
            <w:pPr>
              <w:pStyle w:val="Heading3"/>
              <w:ind w:left="0"/>
              <w:rPr>
                <w:rFonts w:asciiTheme="minorHAnsi" w:hAnsiTheme="minorHAnsi" w:cstheme="minorHAnsi"/>
                <w:b w:val="0"/>
                <w:bCs/>
                <w:sz w:val="20"/>
                <w:szCs w:val="18"/>
              </w:rPr>
            </w:pPr>
          </w:p>
        </w:tc>
        <w:tc>
          <w:tcPr>
            <w:tcW w:w="301" w:type="dxa"/>
            <w:vMerge/>
            <w:vAlign w:val="center"/>
          </w:tcPr>
          <w:p w14:paraId="0ED876A6" w14:textId="77777777" w:rsidR="00557B01" w:rsidRDefault="00557B01" w:rsidP="00557B01"/>
        </w:tc>
        <w:tc>
          <w:tcPr>
            <w:tcW w:w="3806" w:type="dxa"/>
            <w:vMerge/>
            <w:shd w:val="clear" w:color="auto" w:fill="CADEE5" w:themeFill="background2"/>
            <w:vAlign w:val="center"/>
          </w:tcPr>
          <w:p w14:paraId="214C748E" w14:textId="77777777" w:rsidR="00557B01" w:rsidRDefault="00557B01" w:rsidP="00557B01"/>
        </w:tc>
      </w:tr>
      <w:tr w:rsidR="00557B01" w14:paraId="6967D6B2" w14:textId="77777777" w:rsidTr="00557B01">
        <w:trPr>
          <w:trHeight w:val="560"/>
        </w:trPr>
        <w:tc>
          <w:tcPr>
            <w:tcW w:w="7422" w:type="dxa"/>
          </w:tcPr>
          <w:p w14:paraId="273FD8DD" w14:textId="77777777" w:rsidR="00557B01" w:rsidRPr="00560EA0" w:rsidRDefault="00557B01" w:rsidP="00557B01">
            <w:pPr>
              <w:pStyle w:val="Text"/>
              <w:ind w:left="0"/>
            </w:pPr>
          </w:p>
        </w:tc>
        <w:tc>
          <w:tcPr>
            <w:tcW w:w="301" w:type="dxa"/>
            <w:vMerge/>
            <w:vAlign w:val="center"/>
          </w:tcPr>
          <w:p w14:paraId="576F4C02" w14:textId="77777777" w:rsidR="00557B01" w:rsidRDefault="00557B01" w:rsidP="00557B01"/>
        </w:tc>
        <w:tc>
          <w:tcPr>
            <w:tcW w:w="3806" w:type="dxa"/>
            <w:vMerge/>
            <w:shd w:val="clear" w:color="auto" w:fill="CADEE5" w:themeFill="background2"/>
            <w:vAlign w:val="center"/>
          </w:tcPr>
          <w:p w14:paraId="63C3CBA1" w14:textId="77777777" w:rsidR="00557B01" w:rsidRDefault="00557B01" w:rsidP="00557B01"/>
        </w:tc>
      </w:tr>
      <w:tr w:rsidR="00557B01" w14:paraId="445D30EC" w14:textId="77777777" w:rsidTr="00557B01">
        <w:trPr>
          <w:trHeight w:val="509"/>
        </w:trPr>
        <w:tc>
          <w:tcPr>
            <w:tcW w:w="7422" w:type="dxa"/>
            <w:vAlign w:val="bottom"/>
          </w:tcPr>
          <w:p w14:paraId="4FA46A7E" w14:textId="77777777" w:rsidR="00557B01" w:rsidRPr="00560EA0" w:rsidRDefault="00557B01" w:rsidP="00557B01">
            <w:pPr>
              <w:pStyle w:val="Heading3"/>
              <w:ind w:left="0"/>
            </w:pPr>
          </w:p>
        </w:tc>
        <w:tc>
          <w:tcPr>
            <w:tcW w:w="301" w:type="dxa"/>
            <w:vMerge/>
            <w:vAlign w:val="center"/>
          </w:tcPr>
          <w:p w14:paraId="719638F7" w14:textId="77777777" w:rsidR="00557B01" w:rsidRDefault="00557B01" w:rsidP="00557B01"/>
        </w:tc>
        <w:tc>
          <w:tcPr>
            <w:tcW w:w="3806" w:type="dxa"/>
            <w:vMerge/>
            <w:shd w:val="clear" w:color="auto" w:fill="CADEE5" w:themeFill="background2"/>
            <w:vAlign w:val="center"/>
          </w:tcPr>
          <w:p w14:paraId="2B1449BA" w14:textId="77777777" w:rsidR="00557B01" w:rsidRDefault="00557B01" w:rsidP="00557B01"/>
        </w:tc>
      </w:tr>
      <w:tr w:rsidR="00557B01" w14:paraId="25191301" w14:textId="77777777" w:rsidTr="00557B01">
        <w:trPr>
          <w:trHeight w:val="716"/>
        </w:trPr>
        <w:tc>
          <w:tcPr>
            <w:tcW w:w="7422" w:type="dxa"/>
          </w:tcPr>
          <w:p w14:paraId="462AAB18" w14:textId="77777777" w:rsidR="00557B01" w:rsidRPr="00560EA0" w:rsidRDefault="00557B01" w:rsidP="00557B01">
            <w:pPr>
              <w:pStyle w:val="Text"/>
              <w:ind w:left="0"/>
            </w:pPr>
          </w:p>
        </w:tc>
        <w:tc>
          <w:tcPr>
            <w:tcW w:w="301" w:type="dxa"/>
            <w:vMerge/>
            <w:vAlign w:val="center"/>
          </w:tcPr>
          <w:p w14:paraId="6DF29DFE" w14:textId="77777777" w:rsidR="00557B01" w:rsidRDefault="00557B01" w:rsidP="00557B01"/>
        </w:tc>
        <w:tc>
          <w:tcPr>
            <w:tcW w:w="3806" w:type="dxa"/>
            <w:vMerge/>
            <w:shd w:val="clear" w:color="auto" w:fill="CADEE5" w:themeFill="background2"/>
            <w:vAlign w:val="center"/>
          </w:tcPr>
          <w:p w14:paraId="0FA41728" w14:textId="77777777" w:rsidR="00557B01" w:rsidRDefault="00557B01" w:rsidP="00557B01"/>
        </w:tc>
      </w:tr>
    </w:tbl>
    <w:p w14:paraId="7A36E424" w14:textId="77777777" w:rsidR="00AB03FA" w:rsidRDefault="00AB03FA" w:rsidP="00DF1CB4"/>
    <w:sectPr w:rsidR="00AB03FA" w:rsidSect="00D06709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8E8DA" w14:textId="77777777" w:rsidR="002E3C72" w:rsidRDefault="002E3C72" w:rsidP="00DF1CB4">
      <w:r>
        <w:separator/>
      </w:r>
    </w:p>
  </w:endnote>
  <w:endnote w:type="continuationSeparator" w:id="0">
    <w:p w14:paraId="644916D6" w14:textId="77777777" w:rsidR="002E3C72" w:rsidRDefault="002E3C72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Times New Roman (Body CS)">
    <w:altName w:val="Times New Roman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5E428" w14:textId="77777777" w:rsidR="002E3C72" w:rsidRDefault="002E3C72" w:rsidP="00DF1CB4">
      <w:r>
        <w:separator/>
      </w:r>
    </w:p>
  </w:footnote>
  <w:footnote w:type="continuationSeparator" w:id="0">
    <w:p w14:paraId="5ECF62B3" w14:textId="77777777" w:rsidR="002E3C72" w:rsidRDefault="002E3C72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B1075"/>
    <w:multiLevelType w:val="hybridMultilevel"/>
    <w:tmpl w:val="F500C60A"/>
    <w:lvl w:ilvl="0" w:tplc="08090005">
      <w:start w:val="1"/>
      <w:numFmt w:val="bullet"/>
      <w:lvlText w:val=""/>
      <w:lvlJc w:val="left"/>
      <w:pPr>
        <w:ind w:left="890" w:hanging="360"/>
      </w:pPr>
      <w:rPr>
        <w:rFonts w:ascii="Wingdings" w:hAnsi="Wingdings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1" w15:restartNumberingAfterBreak="0">
    <w:nsid w:val="0ADF2D03"/>
    <w:multiLevelType w:val="hybridMultilevel"/>
    <w:tmpl w:val="32C2BBC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BAF658F"/>
    <w:multiLevelType w:val="hybridMultilevel"/>
    <w:tmpl w:val="FC52A0A8"/>
    <w:lvl w:ilvl="0" w:tplc="08090005">
      <w:start w:val="1"/>
      <w:numFmt w:val="bullet"/>
      <w:lvlText w:val=""/>
      <w:lvlJc w:val="left"/>
      <w:pPr>
        <w:ind w:left="890" w:hanging="360"/>
      </w:pPr>
      <w:rPr>
        <w:rFonts w:ascii="Wingdings" w:hAnsi="Wingdings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142EFF"/>
    <w:multiLevelType w:val="hybridMultilevel"/>
    <w:tmpl w:val="74F4112A"/>
    <w:lvl w:ilvl="0" w:tplc="08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1FEB3EFD"/>
    <w:multiLevelType w:val="hybridMultilevel"/>
    <w:tmpl w:val="423671F0"/>
    <w:lvl w:ilvl="0" w:tplc="08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6" w15:restartNumberingAfterBreak="0">
    <w:nsid w:val="22C6379B"/>
    <w:multiLevelType w:val="hybridMultilevel"/>
    <w:tmpl w:val="D9AC1DAC"/>
    <w:lvl w:ilvl="0" w:tplc="08090005">
      <w:start w:val="1"/>
      <w:numFmt w:val="bullet"/>
      <w:lvlText w:val=""/>
      <w:lvlJc w:val="left"/>
      <w:pPr>
        <w:ind w:left="890" w:hanging="360"/>
      </w:pPr>
      <w:rPr>
        <w:rFonts w:ascii="Wingdings" w:hAnsi="Wingdings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7" w15:restartNumberingAfterBreak="0">
    <w:nsid w:val="2B035E1A"/>
    <w:multiLevelType w:val="hybridMultilevel"/>
    <w:tmpl w:val="CCF0C4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45320AA"/>
    <w:multiLevelType w:val="hybridMultilevel"/>
    <w:tmpl w:val="B1127524"/>
    <w:lvl w:ilvl="0" w:tplc="08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9" w15:restartNumberingAfterBreak="0">
    <w:nsid w:val="37660BDB"/>
    <w:multiLevelType w:val="hybridMultilevel"/>
    <w:tmpl w:val="27DC82F0"/>
    <w:lvl w:ilvl="0" w:tplc="08090005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0" w15:restartNumberingAfterBreak="0">
    <w:nsid w:val="38961AEA"/>
    <w:multiLevelType w:val="hybridMultilevel"/>
    <w:tmpl w:val="62527EFC"/>
    <w:lvl w:ilvl="0" w:tplc="08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1" w15:restartNumberingAfterBreak="0">
    <w:nsid w:val="3AD36D65"/>
    <w:multiLevelType w:val="hybridMultilevel"/>
    <w:tmpl w:val="1B60A5D2"/>
    <w:lvl w:ilvl="0" w:tplc="08090005">
      <w:start w:val="1"/>
      <w:numFmt w:val="bullet"/>
      <w:lvlText w:val=""/>
      <w:lvlJc w:val="left"/>
      <w:pPr>
        <w:ind w:left="950" w:hanging="360"/>
      </w:pPr>
      <w:rPr>
        <w:rFonts w:ascii="Wingdings" w:hAnsi="Wingdings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22" w15:restartNumberingAfterBreak="0">
    <w:nsid w:val="4B4B31AE"/>
    <w:multiLevelType w:val="hybridMultilevel"/>
    <w:tmpl w:val="3F307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4B68A6"/>
    <w:multiLevelType w:val="hybridMultilevel"/>
    <w:tmpl w:val="F42CE71A"/>
    <w:lvl w:ilvl="0" w:tplc="08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4" w15:restartNumberingAfterBreak="0">
    <w:nsid w:val="5CC07F6B"/>
    <w:multiLevelType w:val="hybridMultilevel"/>
    <w:tmpl w:val="250CC142"/>
    <w:lvl w:ilvl="0" w:tplc="08090005">
      <w:start w:val="1"/>
      <w:numFmt w:val="bullet"/>
      <w:lvlText w:val=""/>
      <w:lvlJc w:val="left"/>
      <w:pPr>
        <w:ind w:left="890" w:hanging="360"/>
      </w:pPr>
      <w:rPr>
        <w:rFonts w:ascii="Wingdings" w:hAnsi="Wingdings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5" w15:restartNumberingAfterBreak="0">
    <w:nsid w:val="716A4335"/>
    <w:multiLevelType w:val="hybridMultilevel"/>
    <w:tmpl w:val="168A0C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C80C07"/>
    <w:multiLevelType w:val="hybridMultilevel"/>
    <w:tmpl w:val="120C9F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265248"/>
    <w:multiLevelType w:val="hybridMultilevel"/>
    <w:tmpl w:val="A3A22FDC"/>
    <w:lvl w:ilvl="0" w:tplc="08090005">
      <w:start w:val="1"/>
      <w:numFmt w:val="bullet"/>
      <w:lvlText w:val=""/>
      <w:lvlJc w:val="left"/>
      <w:pPr>
        <w:ind w:left="890" w:hanging="360"/>
      </w:pPr>
      <w:rPr>
        <w:rFonts w:ascii="Wingdings" w:hAnsi="Wingdings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8" w15:restartNumberingAfterBreak="0">
    <w:nsid w:val="7EBB3148"/>
    <w:multiLevelType w:val="hybridMultilevel"/>
    <w:tmpl w:val="A93C0CA4"/>
    <w:lvl w:ilvl="0" w:tplc="08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 w16cid:durableId="457185208">
    <w:abstractNumId w:val="0"/>
  </w:num>
  <w:num w:numId="2" w16cid:durableId="693262576">
    <w:abstractNumId w:val="1"/>
  </w:num>
  <w:num w:numId="3" w16cid:durableId="1166628551">
    <w:abstractNumId w:val="2"/>
  </w:num>
  <w:num w:numId="4" w16cid:durableId="1910337139">
    <w:abstractNumId w:val="3"/>
  </w:num>
  <w:num w:numId="5" w16cid:durableId="954210402">
    <w:abstractNumId w:val="8"/>
  </w:num>
  <w:num w:numId="6" w16cid:durableId="644503649">
    <w:abstractNumId w:val="4"/>
  </w:num>
  <w:num w:numId="7" w16cid:durableId="12997888">
    <w:abstractNumId w:val="5"/>
  </w:num>
  <w:num w:numId="8" w16cid:durableId="1430617422">
    <w:abstractNumId w:val="6"/>
  </w:num>
  <w:num w:numId="9" w16cid:durableId="1397708214">
    <w:abstractNumId w:val="7"/>
  </w:num>
  <w:num w:numId="10" w16cid:durableId="239414756">
    <w:abstractNumId w:val="9"/>
  </w:num>
  <w:num w:numId="11" w16cid:durableId="414135097">
    <w:abstractNumId w:val="13"/>
  </w:num>
  <w:num w:numId="12" w16cid:durableId="1881822284">
    <w:abstractNumId w:val="26"/>
  </w:num>
  <w:num w:numId="13" w16cid:durableId="1686469702">
    <w:abstractNumId w:val="22"/>
  </w:num>
  <w:num w:numId="14" w16cid:durableId="519899430">
    <w:abstractNumId w:val="19"/>
  </w:num>
  <w:num w:numId="15" w16cid:durableId="125320102">
    <w:abstractNumId w:val="16"/>
  </w:num>
  <w:num w:numId="16" w16cid:durableId="1129402007">
    <w:abstractNumId w:val="10"/>
  </w:num>
  <w:num w:numId="17" w16cid:durableId="1696999756">
    <w:abstractNumId w:val="21"/>
  </w:num>
  <w:num w:numId="18" w16cid:durableId="162818670">
    <w:abstractNumId w:val="27"/>
  </w:num>
  <w:num w:numId="19" w16cid:durableId="211044996">
    <w:abstractNumId w:val="24"/>
  </w:num>
  <w:num w:numId="20" w16cid:durableId="2126386156">
    <w:abstractNumId w:val="12"/>
  </w:num>
  <w:num w:numId="21" w16cid:durableId="501506836">
    <w:abstractNumId w:val="23"/>
  </w:num>
  <w:num w:numId="22" w16cid:durableId="284624996">
    <w:abstractNumId w:val="14"/>
  </w:num>
  <w:num w:numId="23" w16cid:durableId="980187322">
    <w:abstractNumId w:val="20"/>
  </w:num>
  <w:num w:numId="24" w16cid:durableId="11806015">
    <w:abstractNumId w:val="11"/>
  </w:num>
  <w:num w:numId="25" w16cid:durableId="1938905588">
    <w:abstractNumId w:val="18"/>
  </w:num>
  <w:num w:numId="26" w16cid:durableId="1317420592">
    <w:abstractNumId w:val="28"/>
  </w:num>
  <w:num w:numId="27" w16cid:durableId="1496604522">
    <w:abstractNumId w:val="15"/>
  </w:num>
  <w:num w:numId="28" w16cid:durableId="412356993">
    <w:abstractNumId w:val="17"/>
  </w:num>
  <w:num w:numId="29" w16cid:durableId="210457312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1A"/>
    <w:rsid w:val="00005EBA"/>
    <w:rsid w:val="00034E24"/>
    <w:rsid w:val="000D1DB6"/>
    <w:rsid w:val="000F3902"/>
    <w:rsid w:val="0010598F"/>
    <w:rsid w:val="001C579C"/>
    <w:rsid w:val="001D0055"/>
    <w:rsid w:val="00233DCF"/>
    <w:rsid w:val="002B73E2"/>
    <w:rsid w:val="002D3AB8"/>
    <w:rsid w:val="002E3C72"/>
    <w:rsid w:val="003437AB"/>
    <w:rsid w:val="00360361"/>
    <w:rsid w:val="003A00F1"/>
    <w:rsid w:val="003D635A"/>
    <w:rsid w:val="00413477"/>
    <w:rsid w:val="00461E70"/>
    <w:rsid w:val="004A586E"/>
    <w:rsid w:val="00557B01"/>
    <w:rsid w:val="00560EA0"/>
    <w:rsid w:val="00585552"/>
    <w:rsid w:val="00586D3E"/>
    <w:rsid w:val="005E09DE"/>
    <w:rsid w:val="005E3E5F"/>
    <w:rsid w:val="005F5561"/>
    <w:rsid w:val="00680892"/>
    <w:rsid w:val="00684494"/>
    <w:rsid w:val="006B45EB"/>
    <w:rsid w:val="006C60E6"/>
    <w:rsid w:val="006E4FC4"/>
    <w:rsid w:val="006F76AF"/>
    <w:rsid w:val="00717D5F"/>
    <w:rsid w:val="007660F3"/>
    <w:rsid w:val="007C2955"/>
    <w:rsid w:val="007D065A"/>
    <w:rsid w:val="00825522"/>
    <w:rsid w:val="008614E1"/>
    <w:rsid w:val="008923B7"/>
    <w:rsid w:val="009506AF"/>
    <w:rsid w:val="00957D84"/>
    <w:rsid w:val="00976757"/>
    <w:rsid w:val="009835F5"/>
    <w:rsid w:val="009C741D"/>
    <w:rsid w:val="00A520FA"/>
    <w:rsid w:val="00A77508"/>
    <w:rsid w:val="00AB03FA"/>
    <w:rsid w:val="00AC371F"/>
    <w:rsid w:val="00AD0DDD"/>
    <w:rsid w:val="00AD6090"/>
    <w:rsid w:val="00AD6FA4"/>
    <w:rsid w:val="00B6096D"/>
    <w:rsid w:val="00B74643"/>
    <w:rsid w:val="00BA711A"/>
    <w:rsid w:val="00BC19EF"/>
    <w:rsid w:val="00BE09BD"/>
    <w:rsid w:val="00CE534C"/>
    <w:rsid w:val="00D0314F"/>
    <w:rsid w:val="00D06709"/>
    <w:rsid w:val="00D06C29"/>
    <w:rsid w:val="00D418E0"/>
    <w:rsid w:val="00D47471"/>
    <w:rsid w:val="00D74C88"/>
    <w:rsid w:val="00DA343C"/>
    <w:rsid w:val="00DE2C42"/>
    <w:rsid w:val="00DF1CB4"/>
    <w:rsid w:val="00E029D5"/>
    <w:rsid w:val="00E06BE9"/>
    <w:rsid w:val="00E14266"/>
    <w:rsid w:val="00E62A1E"/>
    <w:rsid w:val="00EE3877"/>
    <w:rsid w:val="00FA4DB0"/>
    <w:rsid w:val="00FA7217"/>
    <w:rsid w:val="00FA7C0B"/>
    <w:rsid w:val="00FB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F30C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DF1CB4"/>
    <w:rPr>
      <w:rFonts w:cstheme="minorHAnsi"/>
      <w:sz w:val="20"/>
    </w:rPr>
  </w:style>
  <w:style w:type="paragraph" w:styleId="Heading1">
    <w:name w:val="heading 1"/>
    <w:basedOn w:val="Normal"/>
    <w:next w:val="Normal"/>
    <w:link w:val="Heading1Char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B8"/>
    <w:rPr>
      <w:sz w:val="16"/>
    </w:rPr>
  </w:style>
  <w:style w:type="paragraph" w:styleId="Footer">
    <w:name w:val="footer"/>
    <w:basedOn w:val="Normal"/>
    <w:link w:val="Foot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3AB8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xt">
    <w:name w:val="Text"/>
    <w:basedOn w:val="Normal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Dates">
    <w:name w:val="Dates"/>
    <w:basedOn w:val="Normal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ListParagraph">
    <w:name w:val="List Paragraph"/>
    <w:basedOn w:val="Normal"/>
    <w:uiPriority w:val="6"/>
    <w:qFormat/>
    <w:rsid w:val="00FA4DB0"/>
    <w:pPr>
      <w:numPr>
        <w:numId w:val="11"/>
      </w:numPr>
      <w:spacing w:before="80" w:line="360" w:lineRule="auto"/>
      <w:ind w:left="527" w:hanging="357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PlaceholderText">
    <w:name w:val="Placeholder Text"/>
    <w:basedOn w:val="DefaultParagraphFont"/>
    <w:uiPriority w:val="99"/>
    <w:semiHidden/>
    <w:rsid w:val="00FA4DB0"/>
    <w:rPr>
      <w:color w:val="808080"/>
    </w:rPr>
  </w:style>
  <w:style w:type="character" w:styleId="Emphasis">
    <w:name w:val="Emphasis"/>
    <w:basedOn w:val="DefaultParagraphFont"/>
    <w:uiPriority w:val="20"/>
    <w:qFormat/>
    <w:rsid w:val="00DF1CB4"/>
    <w:rPr>
      <w:b/>
      <w:i w:val="0"/>
      <w:iCs/>
    </w:rPr>
  </w:style>
  <w:style w:type="paragraph" w:styleId="NoSpacing">
    <w:name w:val="No Spacing"/>
    <w:uiPriority w:val="1"/>
    <w:qFormat/>
    <w:rsid w:val="007660F3"/>
    <w:rPr>
      <w:rFonts w:eastAsiaTheme="minorEastAsia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3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glossaryDocument" Target="glossary/document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fontTable" Target="fontTable.xml" /><Relationship Id="rId5" Type="http://schemas.openxmlformats.org/officeDocument/2006/relationships/numbering" Target="numbering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die\AppData\Roaming\Microsoft\Templates\Organized%20modern%20resume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843FCEF0ACA4C50A281AC9B9A7EC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60C9E-161C-48AA-96D2-BD40B643ADA6}"/>
      </w:docPartPr>
      <w:docPartBody>
        <w:p w:rsidR="00B173A7" w:rsidRDefault="00A546B4" w:rsidP="00A546B4">
          <w:pPr>
            <w:pStyle w:val="E843FCEF0ACA4C50A281AC9B9A7EC5F0"/>
          </w:pPr>
          <w:r w:rsidRPr="00AD0DDD">
            <w:t>Education</w:t>
          </w:r>
        </w:p>
      </w:docPartBody>
    </w:docPart>
    <w:docPart>
      <w:docPartPr>
        <w:name w:val="E2E823472B8045BF965F8F6764A5F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DCB0D-1E9F-4467-9101-24FE43F72075}"/>
      </w:docPartPr>
      <w:docPartBody>
        <w:p w:rsidR="00B173A7" w:rsidRDefault="00A546B4" w:rsidP="00A546B4">
          <w:pPr>
            <w:pStyle w:val="E2E823472B8045BF965F8F6764A5FF2D"/>
          </w:pPr>
          <w:r w:rsidRPr="00A520FA">
            <w:rPr>
              <w:noProof/>
              <w:lang w:eastAsia="en-AU"/>
            </w:rPr>
            <w:t>KEY SKILLS</w:t>
          </w:r>
        </w:p>
      </w:docPartBody>
    </w:docPart>
    <w:docPart>
      <w:docPartPr>
        <w:name w:val="D337FE32E7394C55A90FF84BA3598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5B1F92-9FFB-4B14-8298-CA0E160C3ACC}"/>
      </w:docPartPr>
      <w:docPartBody>
        <w:p w:rsidR="00B173A7" w:rsidRDefault="00A546B4" w:rsidP="00A546B4">
          <w:pPr>
            <w:pStyle w:val="D337FE32E7394C55A90FF84BA35989F7"/>
          </w:pPr>
          <w:r w:rsidRPr="00560EA0">
            <w:t>References</w:t>
          </w:r>
        </w:p>
      </w:docPartBody>
    </w:docPart>
    <w:docPart>
      <w:docPartPr>
        <w:name w:val="92068A6866674A40BEF6568285676A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BE685-4146-4CD7-8D5A-78103E2792E7}"/>
      </w:docPartPr>
      <w:docPartBody>
        <w:p w:rsidR="00B173A7" w:rsidRDefault="00A546B4" w:rsidP="00A546B4">
          <w:pPr>
            <w:pStyle w:val="92068A6866674A40BEF6568285676A84"/>
          </w:pPr>
          <w:r w:rsidRPr="00560EA0">
            <w:t>[Available upon request.]</w:t>
          </w:r>
        </w:p>
      </w:docPartBody>
    </w:docPart>
    <w:docPart>
      <w:docPartPr>
        <w:name w:val="DA2B55BFF3144147BDE28062F48BE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CA1EF-743D-477F-B23A-95C2D8172FC2}"/>
      </w:docPartPr>
      <w:docPartBody>
        <w:p w:rsidR="00B173A7" w:rsidRDefault="00A546B4" w:rsidP="00A546B4">
          <w:pPr>
            <w:pStyle w:val="DA2B55BFF3144147BDE28062F48BEA17"/>
          </w:pPr>
          <w:r w:rsidRPr="00560EA0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Times New Roman (Body CS)">
    <w:altName w:val="Times New Roman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4674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B4"/>
    <w:rsid w:val="004259F2"/>
    <w:rsid w:val="00A546B4"/>
    <w:rsid w:val="00B173A7"/>
    <w:rsid w:val="00C44DDA"/>
    <w:rsid w:val="00D81EB5"/>
    <w:rsid w:val="00E7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6"/>
    <w:qFormat/>
    <w:rsid w:val="00A546B4"/>
    <w:pPr>
      <w:numPr>
        <w:numId w:val="1"/>
      </w:numPr>
      <w:spacing w:before="80" w:after="0" w:line="360" w:lineRule="auto"/>
      <w:ind w:left="527" w:hanging="357"/>
      <w:contextualSpacing/>
    </w:pPr>
    <w:rPr>
      <w:rFonts w:ascii="Gill Sans MT" w:eastAsiaTheme="minorHAnsi" w:hAnsi="Gill Sans MT" w:cs="Times New Roman (Body CS)"/>
      <w:caps/>
      <w:color w:val="000000" w:themeColor="text1"/>
      <w:szCs w:val="24"/>
      <w:lang w:val="en-US" w:eastAsia="en-US"/>
    </w:rPr>
  </w:style>
  <w:style w:type="paragraph" w:customStyle="1" w:styleId="E843FCEF0ACA4C50A281AC9B9A7EC5F0">
    <w:name w:val="E843FCEF0ACA4C50A281AC9B9A7EC5F0"/>
    <w:rsid w:val="00A546B4"/>
  </w:style>
  <w:style w:type="paragraph" w:customStyle="1" w:styleId="E2E823472B8045BF965F8F6764A5FF2D">
    <w:name w:val="E2E823472B8045BF965F8F6764A5FF2D"/>
    <w:rsid w:val="00A546B4"/>
  </w:style>
  <w:style w:type="paragraph" w:customStyle="1" w:styleId="D337FE32E7394C55A90FF84BA35989F7">
    <w:name w:val="D337FE32E7394C55A90FF84BA35989F7"/>
    <w:rsid w:val="00A546B4"/>
  </w:style>
  <w:style w:type="paragraph" w:customStyle="1" w:styleId="92068A6866674A40BEF6568285676A84">
    <w:name w:val="92068A6866674A40BEF6568285676A84"/>
    <w:rsid w:val="00A546B4"/>
  </w:style>
  <w:style w:type="paragraph" w:customStyle="1" w:styleId="DA2B55BFF3144147BDE28062F48BEA17">
    <w:name w:val="DA2B55BFF3144147BDE28062F48BEA17"/>
    <w:rsid w:val="00A546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Props1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B46116-584A-48C0-97E3-BA71E730A9F7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www.w3.org/2000/xmlns/"/>
    <ds:schemaRef ds:uri="71af3243-3dd4-4a8d-8c0d-dd76da1f02a5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Organized%20modern%20resume.dotx</Template>
  <TotalTime>0</TotalTime>
  <Pages>1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2023-07-17T09:58:00Z</dcterms:created>
  <dcterms:modified xsi:type="dcterms:W3CDTF">2023-07-17T09:58:00Z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ca7bbe10253bd2fa692a81228d563f429071bb0959dfbf6a87a200cc34751258</vt:lpwstr>
  </property>
</Properties>
</file>