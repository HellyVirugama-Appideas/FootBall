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5BCF66CC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736267A0" w14:textId="53C92408" w:rsidR="001B2ABD" w:rsidRDefault="001B7EFE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6781AC0" wp14:editId="5AEBB6A1">
                  <wp:extent cx="1771015" cy="2488570"/>
                  <wp:effectExtent l="0" t="0" r="63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15" cy="248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12E6A0D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01025AFB" w14:textId="77777777" w:rsidR="001B2ABD" w:rsidRDefault="00260E61" w:rsidP="007C2330">
            <w:pPr>
              <w:pStyle w:val="Title"/>
            </w:pPr>
            <w:r>
              <w:t>sTRUAN eRRINGTON</w:t>
            </w:r>
          </w:p>
          <w:p w14:paraId="0516EEAF" w14:textId="42112B18" w:rsidR="007C2330" w:rsidRPr="007C2330" w:rsidRDefault="007C2330" w:rsidP="007C2330"/>
        </w:tc>
      </w:tr>
      <w:tr w:rsidR="001B2ABD" w14:paraId="58D42E19" w14:textId="77777777" w:rsidTr="00A84552">
        <w:tc>
          <w:tcPr>
            <w:tcW w:w="3600" w:type="dxa"/>
          </w:tcPr>
          <w:p w14:paraId="3EA774EE" w14:textId="5BA3EA48" w:rsidR="001B2ABD" w:rsidRDefault="005B3D1D" w:rsidP="00036450">
            <w:pPr>
              <w:pStyle w:val="Heading3"/>
            </w:pPr>
            <w: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2"/>
              </w:rPr>
              <w:br w:type="page"/>
            </w:r>
            <w:sdt>
              <w:sdtPr>
                <w:id w:val="-1711873194"/>
                <w:placeholder>
                  <w:docPart w:val="96C14E9E893A49349869A9FE3861565F"/>
                </w:placeholder>
                <w:temporary/>
                <w:showingPlcHdr/>
                <w15:appearance w15:val="hidden"/>
              </w:sdtPr>
              <w:sdtContent>
                <w:r w:rsidR="00036450" w:rsidRPr="00E83D9D">
                  <w:rPr>
                    <w:sz w:val="26"/>
                    <w:szCs w:val="26"/>
                  </w:rPr>
                  <w:t>Profile</w:t>
                </w:r>
              </w:sdtContent>
            </w:sdt>
          </w:p>
          <w:p w14:paraId="6547AB75" w14:textId="0989A2D7" w:rsidR="001535D7" w:rsidRPr="001535D7" w:rsidRDefault="005B3D1D" w:rsidP="001535D7">
            <w:pPr>
              <w:pStyle w:val="Heading3"/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</w:pP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I am a h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ighly motivated</w:t>
            </w: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, energetic and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hardworking </w:t>
            </w: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individual 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with aspirations to pursue a career </w:t>
            </w: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within football 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coaching. I am a professiona</w:t>
            </w: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l and well experienced coach 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with</w:t>
            </w:r>
            <w:r w:rsidR="00407F69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a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</w:t>
            </w:r>
            <w:r w:rsidR="00407F69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wealth of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</w:t>
            </w: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knowledge regarding youth development</w:t>
            </w:r>
            <w:r w:rsidR="00407F69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</w:t>
            </w:r>
            <w:r w:rsidR="00C52E48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>within professional academy football and community</w:t>
            </w:r>
            <w:r w:rsidR="00407F69"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settings.</w:t>
            </w:r>
            <w:r w:rsidRPr="00D75A14">
              <w:rPr>
                <w:rFonts w:asciiTheme="minorHAnsi" w:eastAsia="Arial" w:hAnsiTheme="minorHAnsi" w:cs="Arial"/>
                <w:b w:val="0"/>
                <w:caps w:val="0"/>
                <w:color w:val="auto"/>
                <w:sz w:val="18"/>
                <w:szCs w:val="18"/>
                <w:lang w:val="en-GB" w:eastAsia="en-GB"/>
              </w:rPr>
              <w:t xml:space="preserve"> I have been privileged to experience football coaching in Scotland, Italy and the Netherlands.</w:t>
            </w:r>
          </w:p>
          <w:sdt>
            <w:sdtPr>
              <w:id w:val="1111563247"/>
              <w:placeholder>
                <w:docPart w:val="ED83E31C44EC499391490E4629C7807A"/>
              </w:placeholder>
              <w:temporary/>
              <w:showingPlcHdr/>
              <w15:appearance w15:val="hidden"/>
            </w:sdtPr>
            <w:sdtContent>
              <w:p w14:paraId="261416B4" w14:textId="77777777" w:rsidR="004D3011" w:rsidRDefault="004D3011" w:rsidP="004D3011">
                <w:r w:rsidRPr="00182AD2">
                  <w:rPr>
                    <w:b/>
                    <w:bCs/>
                    <w:color w:val="548AB7" w:themeColor="accent1" w:themeShade="BF"/>
                  </w:rPr>
                  <w:t>PHONE:</w:t>
                </w:r>
              </w:p>
            </w:sdtContent>
          </w:sdt>
          <w:p w14:paraId="04B7A38F" w14:textId="6E3399CD" w:rsidR="004D3011" w:rsidRPr="004D3011" w:rsidRDefault="009F394C" w:rsidP="004D3011">
            <w:r>
              <w:t xml:space="preserve">+44 </w:t>
            </w:r>
            <w:r w:rsidR="00C52E48">
              <w:t>07401208119</w:t>
            </w:r>
          </w:p>
          <w:p w14:paraId="140A5EB9" w14:textId="339CFCB0" w:rsidR="004D3011" w:rsidRPr="00182AD2" w:rsidRDefault="005B3D1D" w:rsidP="004D3011">
            <w:pPr>
              <w:rPr>
                <w:b/>
                <w:bCs/>
                <w:i/>
                <w:iCs/>
                <w:color w:val="548AB7" w:themeColor="accent1" w:themeShade="BF"/>
              </w:rPr>
            </w:pPr>
            <w:r w:rsidRPr="00182AD2">
              <w:rPr>
                <w:b/>
                <w:bCs/>
                <w:color w:val="548AB7" w:themeColor="accent1" w:themeShade="BF"/>
              </w:rPr>
              <w:t>LinkedIn</w:t>
            </w:r>
            <w:r w:rsidRPr="00182AD2">
              <w:rPr>
                <w:b/>
                <w:bCs/>
                <w:i/>
                <w:iCs/>
                <w:color w:val="548AB7" w:themeColor="accent1" w:themeShade="BF"/>
              </w:rPr>
              <w:t>:</w:t>
            </w:r>
          </w:p>
          <w:p w14:paraId="7C119AE8" w14:textId="566EF841" w:rsidR="005B3D1D" w:rsidRDefault="005B3D1D" w:rsidP="004D3011">
            <w:r>
              <w:t>Struan Errington</w:t>
            </w:r>
          </w:p>
          <w:sdt>
            <w:sdtPr>
              <w:id w:val="-240260293"/>
              <w:placeholder>
                <w:docPart w:val="EB2F36DD25104E1ABED32CFAA78BAAA6"/>
              </w:placeholder>
              <w:temporary/>
              <w:showingPlcHdr/>
              <w15:appearance w15:val="hidden"/>
            </w:sdtPr>
            <w:sdtContent>
              <w:p w14:paraId="62576ED6" w14:textId="77777777" w:rsidR="004D3011" w:rsidRDefault="004D3011" w:rsidP="004D3011">
                <w:r w:rsidRPr="00182AD2">
                  <w:rPr>
                    <w:b/>
                    <w:bCs/>
                    <w:color w:val="548AB7" w:themeColor="accent1" w:themeShade="BF"/>
                  </w:rPr>
                  <w:t>EMAIL:</w:t>
                </w:r>
              </w:p>
            </w:sdtContent>
          </w:sdt>
          <w:p w14:paraId="4F43E5A0" w14:textId="5B591B1F" w:rsidR="00036450" w:rsidRPr="00E4381A" w:rsidRDefault="00C52E48" w:rsidP="004D3011">
            <w:pPr>
              <w:rPr>
                <w:rStyle w:val="Hyperlink"/>
              </w:rPr>
            </w:pPr>
            <w:r>
              <w:t>struan-errington@hotmail.co.uk</w:t>
            </w:r>
          </w:p>
          <w:p w14:paraId="7ACD1BD0" w14:textId="1A2FCA11" w:rsidR="004D3011" w:rsidRPr="00E83D9D" w:rsidRDefault="00FA676A" w:rsidP="00CB0055">
            <w:pPr>
              <w:pStyle w:val="Heading3"/>
              <w:rPr>
                <w:sz w:val="26"/>
                <w:szCs w:val="26"/>
              </w:rPr>
            </w:pPr>
            <w:r w:rsidRPr="00E83D9D">
              <w:rPr>
                <w:sz w:val="26"/>
                <w:szCs w:val="26"/>
              </w:rPr>
              <w:t>Qualifications</w:t>
            </w:r>
          </w:p>
          <w:p w14:paraId="29BEB137" w14:textId="5DA39C80" w:rsidR="009F394C" w:rsidRDefault="009F394C" w:rsidP="009F394C">
            <w:r>
              <w:t xml:space="preserve">UEFA C license </w:t>
            </w:r>
            <w:r w:rsidR="007C2330">
              <w:t>Phase 1 &amp; 2</w:t>
            </w:r>
          </w:p>
          <w:p w14:paraId="06A4F68A" w14:textId="74BDBF78" w:rsidR="004D3011" w:rsidRDefault="007C2330" w:rsidP="004D3011">
            <w:r>
              <w:t xml:space="preserve">S.F.A </w:t>
            </w:r>
            <w:r w:rsidR="00407F69">
              <w:t>Children’s</w:t>
            </w:r>
            <w:r w:rsidR="007D5CA1">
              <w:t xml:space="preserve"> Coaching </w:t>
            </w:r>
            <w:r w:rsidR="00B74C06">
              <w:t>License</w:t>
            </w:r>
            <w:r w:rsidR="000C307B">
              <w:t>.</w:t>
            </w:r>
          </w:p>
          <w:p w14:paraId="41CDE889" w14:textId="0077C7E1" w:rsidR="00FA676A" w:rsidRDefault="00FA676A" w:rsidP="004D3011">
            <w:r>
              <w:t>S.F.A Goal</w:t>
            </w:r>
            <w:r w:rsidR="000C307B">
              <w:t>k</w:t>
            </w:r>
            <w:r>
              <w:t xml:space="preserve">eeping Level </w:t>
            </w:r>
            <w:r w:rsidR="00285C0D">
              <w:t>3</w:t>
            </w:r>
            <w:r w:rsidR="000C307B">
              <w:t>.</w:t>
            </w:r>
          </w:p>
          <w:p w14:paraId="4722B473" w14:textId="1AE997A4" w:rsidR="00FA676A" w:rsidRDefault="007D5CA1" w:rsidP="004D3011">
            <w:r>
              <w:t>S.F.A Football Psychology</w:t>
            </w:r>
            <w:r w:rsidR="000C307B">
              <w:t>.</w:t>
            </w:r>
          </w:p>
          <w:p w14:paraId="3E877A6A" w14:textId="48B9CC90" w:rsidR="007D5CA1" w:rsidRDefault="007D5CA1" w:rsidP="004D3011">
            <w:r>
              <w:t>S.F.A Physical Preparation</w:t>
            </w:r>
            <w:r w:rsidR="000C307B">
              <w:t>.</w:t>
            </w:r>
          </w:p>
          <w:p w14:paraId="05889E67" w14:textId="5AE90602" w:rsidR="000C307B" w:rsidRDefault="000C307B" w:rsidP="004D3011">
            <w:r>
              <w:t xml:space="preserve">S.F.A 1.3 Children’s </w:t>
            </w:r>
            <w:r w:rsidR="006604C7">
              <w:t>C</w:t>
            </w:r>
            <w:r>
              <w:t>oaching Award.</w:t>
            </w:r>
          </w:p>
          <w:p w14:paraId="3DF3FC50" w14:textId="77777777" w:rsidR="009F394C" w:rsidRDefault="009F394C" w:rsidP="004D3011"/>
          <w:p w14:paraId="3355FCEC" w14:textId="0640BDF1" w:rsidR="00FA676A" w:rsidRDefault="00FA676A" w:rsidP="004D3011">
            <w:r>
              <w:t>First Aid</w:t>
            </w:r>
          </w:p>
          <w:p w14:paraId="732653F5" w14:textId="7C8C2321" w:rsidR="00FA676A" w:rsidRDefault="00FA676A" w:rsidP="004D3011">
            <w:r>
              <w:t>Children’s Wellbeing in Football</w:t>
            </w:r>
          </w:p>
          <w:p w14:paraId="272C9902" w14:textId="3A4021D7" w:rsidR="007D5CA1" w:rsidRDefault="007D5CA1" w:rsidP="004D3011">
            <w:r>
              <w:t>Mental Health in Scottish Football</w:t>
            </w:r>
          </w:p>
          <w:p w14:paraId="495F0282" w14:textId="4350DD01" w:rsidR="000C307B" w:rsidRDefault="000C307B" w:rsidP="004D3011">
            <w:r>
              <w:t>Safeguarding and protecting Children</w:t>
            </w:r>
          </w:p>
          <w:p w14:paraId="20C9B936" w14:textId="75D30D6D" w:rsidR="00E83D9D" w:rsidRDefault="000C307B" w:rsidP="004D3011">
            <w:r>
              <w:t>Double Goal Sports Coach Award</w:t>
            </w:r>
          </w:p>
          <w:p w14:paraId="3073EF59" w14:textId="728F498F" w:rsidR="00E83D9D" w:rsidRPr="00E83D9D" w:rsidRDefault="00E83D9D" w:rsidP="00E83D9D">
            <w:pPr>
              <w:pStyle w:val="Heading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Languages</w:t>
            </w:r>
          </w:p>
          <w:p w14:paraId="717A9960" w14:textId="221F1EE3" w:rsidR="00E83D9D" w:rsidRDefault="00E83D9D" w:rsidP="004D3011">
            <w:r>
              <w:t>Fluent English &amp; currently learning Italian</w:t>
            </w:r>
            <w:r w:rsidR="00182AD2">
              <w:t>.</w:t>
            </w:r>
          </w:p>
          <w:p w14:paraId="74FBBEC8" w14:textId="652FFFA4" w:rsidR="004D3011" w:rsidRPr="004D3011" w:rsidRDefault="004D3011" w:rsidP="004D3011"/>
        </w:tc>
        <w:tc>
          <w:tcPr>
            <w:tcW w:w="720" w:type="dxa"/>
          </w:tcPr>
          <w:p w14:paraId="78D2F856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shd w:val="clear" w:color="auto" w:fill="FFFFFF" w:themeFill="background1"/>
          </w:tcPr>
          <w:sdt>
            <w:sdtPr>
              <w:id w:val="1049110328"/>
              <w:placeholder>
                <w:docPart w:val="3455F33223F8403F9ED5E355AB3EAD41"/>
              </w:placeholder>
              <w:temporary/>
              <w:showingPlcHdr/>
              <w15:appearance w15:val="hidden"/>
            </w:sdtPr>
            <w:sdtContent>
              <w:p w14:paraId="508E0662" w14:textId="77777777" w:rsidR="001B2ABD" w:rsidRDefault="00E25A26" w:rsidP="00036450">
                <w:pPr>
                  <w:pStyle w:val="Heading2"/>
                </w:pPr>
                <w:r w:rsidRPr="00001D95">
                  <w:rPr>
                    <w:sz w:val="24"/>
                    <w:szCs w:val="24"/>
                  </w:rPr>
                  <w:t>EDUCATION</w:t>
                </w:r>
              </w:p>
            </w:sdtContent>
          </w:sdt>
          <w:p w14:paraId="7397C347" w14:textId="36561599" w:rsidR="00036450" w:rsidRPr="00036450" w:rsidRDefault="003079D6" w:rsidP="00B359E4">
            <w:pPr>
              <w:pStyle w:val="Heading4"/>
            </w:pPr>
            <w:r>
              <w:t xml:space="preserve">University </w:t>
            </w:r>
            <w:r w:rsidR="00867C83">
              <w:t xml:space="preserve">of the </w:t>
            </w:r>
            <w:r>
              <w:t>West of Scotland</w:t>
            </w:r>
            <w:r w:rsidR="00867C83">
              <w:t xml:space="preserve"> </w:t>
            </w:r>
          </w:p>
          <w:p w14:paraId="3C265C52" w14:textId="24CF4AE5" w:rsidR="004D3011" w:rsidRDefault="00867C83" w:rsidP="00867C83">
            <w:pPr>
              <w:pStyle w:val="Date"/>
            </w:pPr>
            <w:r>
              <w:t>2017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20</w:t>
            </w:r>
            <w:r w:rsidR="00285C0D">
              <w:t>2</w:t>
            </w:r>
            <w:r w:rsidR="00E83D9D">
              <w:t>2</w:t>
            </w:r>
          </w:p>
          <w:p w14:paraId="26B098D9" w14:textId="3FA9365C" w:rsidR="00036450" w:rsidRDefault="007C2330" w:rsidP="00036450">
            <w:r>
              <w:t xml:space="preserve">MSc + </w:t>
            </w:r>
            <w:r w:rsidR="006E6E53">
              <w:t xml:space="preserve">Postgraduate </w:t>
            </w:r>
            <w:r w:rsidR="0080153A">
              <w:t xml:space="preserve">Certificate </w:t>
            </w:r>
            <w:r w:rsidR="00867C83">
              <w:t>Sport Coaching</w:t>
            </w:r>
            <w:r w:rsidR="00810AE3">
              <w:t xml:space="preserve"> &amp; Development</w:t>
            </w:r>
            <w:r w:rsidR="009E2E12">
              <w:t>.</w:t>
            </w:r>
            <w:r w:rsidR="00867C83">
              <w:t xml:space="preserve"> </w:t>
            </w:r>
          </w:p>
          <w:sdt>
            <w:sdtPr>
              <w:id w:val="1001553383"/>
              <w:placeholder>
                <w:docPart w:val="4C562AA94D8D47A4AF222C8E89B1FCA8"/>
              </w:placeholder>
              <w:temporary/>
              <w:showingPlcHdr/>
              <w15:appearance w15:val="hidden"/>
            </w:sdtPr>
            <w:sdtContent>
              <w:p w14:paraId="6F0E5C2E" w14:textId="09D5FA4C" w:rsidR="00285C0D" w:rsidRDefault="00036450" w:rsidP="00285C0D">
                <w:pPr>
                  <w:pStyle w:val="Heading2"/>
                </w:pPr>
                <w:r w:rsidRPr="00001D95">
                  <w:rPr>
                    <w:sz w:val="24"/>
                    <w:szCs w:val="24"/>
                  </w:rPr>
                  <w:t>WORK EXPERIENCE</w:t>
                </w:r>
              </w:p>
            </w:sdtContent>
          </w:sdt>
          <w:p w14:paraId="21DB4E8D" w14:textId="71080538" w:rsidR="00036450" w:rsidRDefault="00867C83" w:rsidP="00B359E4">
            <w:pPr>
              <w:pStyle w:val="Heading4"/>
              <w:rPr>
                <w:bCs/>
              </w:rPr>
            </w:pPr>
            <w:r>
              <w:t>Partick Thistle Football Club –</w:t>
            </w:r>
            <w:r w:rsidR="00036450">
              <w:t xml:space="preserve"> </w:t>
            </w:r>
            <w:r>
              <w:t>Thistle Weir Youth Academy Coach</w:t>
            </w:r>
          </w:p>
          <w:p w14:paraId="218A5D23" w14:textId="693EEF21" w:rsidR="0038528C" w:rsidRPr="0038528C" w:rsidRDefault="00867C83" w:rsidP="0038528C">
            <w:pPr>
              <w:pStyle w:val="Date"/>
            </w:pPr>
            <w:r>
              <w:t>201</w:t>
            </w:r>
            <w:r w:rsidR="00093A29">
              <w:t>5</w:t>
            </w:r>
            <w:r w:rsidR="00001D95">
              <w:t xml:space="preserve"> </w:t>
            </w:r>
            <w:r w:rsidR="00036450" w:rsidRPr="00036450">
              <w:t>–</w:t>
            </w:r>
            <w:r w:rsidR="00DC15DB">
              <w:t xml:space="preserve"> </w:t>
            </w:r>
            <w:r>
              <w:t>Present</w:t>
            </w:r>
          </w:p>
          <w:p w14:paraId="4C66D4B6" w14:textId="220C2D86" w:rsidR="007279A9" w:rsidRDefault="007C2330" w:rsidP="00036450">
            <w:r>
              <w:t>Head</w:t>
            </w:r>
            <w:r w:rsidR="007279A9">
              <w:t xml:space="preserve"> coach for </w:t>
            </w:r>
            <w:r w:rsidR="00093A29">
              <w:t>u</w:t>
            </w:r>
            <w:r w:rsidR="007279A9">
              <w:t>nder 12</w:t>
            </w:r>
            <w:r w:rsidR="00093A29">
              <w:t>,</w:t>
            </w:r>
            <w:r w:rsidR="007279A9">
              <w:t xml:space="preserve"> 11</w:t>
            </w:r>
            <w:r w:rsidR="00093A29">
              <w:t xml:space="preserve"> </w:t>
            </w:r>
            <w:r w:rsidR="00E83D9D">
              <w:t>&amp;</w:t>
            </w:r>
            <w:r w:rsidR="00093A29">
              <w:t xml:space="preserve"> 13</w:t>
            </w:r>
            <w:r w:rsidR="007279A9">
              <w:t xml:space="preserve"> age groups</w:t>
            </w:r>
            <w:r w:rsidR="00093A29">
              <w:t>.</w:t>
            </w:r>
          </w:p>
          <w:p w14:paraId="2CC6BA28" w14:textId="6E397D4D" w:rsidR="00036450" w:rsidRDefault="00093A29" w:rsidP="00036450">
            <w:r>
              <w:t xml:space="preserve">Assistant </w:t>
            </w:r>
            <w:r w:rsidR="007279A9">
              <w:t>coach</w:t>
            </w:r>
            <w:r>
              <w:t xml:space="preserve"> </w:t>
            </w:r>
            <w:r w:rsidR="0038528C">
              <w:t xml:space="preserve">for </w:t>
            </w:r>
            <w:r>
              <w:t>u</w:t>
            </w:r>
            <w:r w:rsidR="007279A9">
              <w:t>nder 1</w:t>
            </w:r>
            <w:r>
              <w:t xml:space="preserve">4 </w:t>
            </w:r>
            <w:r w:rsidR="00E83D9D">
              <w:t>&amp;</w:t>
            </w:r>
            <w:r w:rsidR="007279A9">
              <w:t xml:space="preserve"> 16 age groups</w:t>
            </w:r>
            <w:r w:rsidR="00373499">
              <w:t>.</w:t>
            </w:r>
            <w:r w:rsidR="00036450" w:rsidRPr="00036450">
              <w:t xml:space="preserve"> </w:t>
            </w:r>
          </w:p>
          <w:p w14:paraId="031CC9E6" w14:textId="1F130337" w:rsidR="00FA676A" w:rsidRDefault="00FA676A" w:rsidP="00036450"/>
          <w:p w14:paraId="11F78EAC" w14:textId="0EA7B086" w:rsidR="00FA676A" w:rsidRPr="00407F69" w:rsidRDefault="00FA676A" w:rsidP="00FA676A">
            <w:pPr>
              <w:rPr>
                <w:b/>
                <w:bCs/>
              </w:rPr>
            </w:pPr>
            <w:bookmarkStart w:id="0" w:name="_Hlk132655753"/>
            <w:r w:rsidRPr="00407F69">
              <w:rPr>
                <w:b/>
                <w:bCs/>
              </w:rPr>
              <w:t xml:space="preserve">Partick Thistle Charitable Trust </w:t>
            </w:r>
            <w:r>
              <w:rPr>
                <w:b/>
                <w:bCs/>
              </w:rPr>
              <w:t>–</w:t>
            </w:r>
            <w:r w:rsidRPr="00407F69">
              <w:rPr>
                <w:b/>
                <w:bCs/>
              </w:rPr>
              <w:t xml:space="preserve"> Coach</w:t>
            </w:r>
          </w:p>
          <w:bookmarkEnd w:id="0"/>
          <w:p w14:paraId="30855C1D" w14:textId="10E0BFAC" w:rsidR="00FA676A" w:rsidRDefault="00FA676A" w:rsidP="00FA676A">
            <w:r>
              <w:t>2021- Present</w:t>
            </w:r>
          </w:p>
          <w:p w14:paraId="6AC895DC" w14:textId="1F80DC19" w:rsidR="00FA676A" w:rsidRDefault="00FA676A" w:rsidP="00FA676A"/>
          <w:p w14:paraId="64975861" w14:textId="25E8C202" w:rsidR="00FA676A" w:rsidRPr="00407F69" w:rsidRDefault="00FA676A" w:rsidP="00FA676A">
            <w:pPr>
              <w:rPr>
                <w:b/>
                <w:bCs/>
              </w:rPr>
            </w:pPr>
            <w:r w:rsidRPr="00407F69">
              <w:rPr>
                <w:b/>
                <w:bCs/>
              </w:rPr>
              <w:t xml:space="preserve">Partick Thistle </w:t>
            </w:r>
            <w:r w:rsidR="001034E8">
              <w:rPr>
                <w:b/>
                <w:bCs/>
              </w:rPr>
              <w:t>Youth Academy</w:t>
            </w:r>
            <w:r w:rsidRPr="00407F6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407F6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Performance Analysis</w:t>
            </w:r>
          </w:p>
          <w:p w14:paraId="1D265FBA" w14:textId="0F7B4080" w:rsidR="00FA676A" w:rsidRPr="007279A9" w:rsidRDefault="00FA676A" w:rsidP="00FA676A">
            <w:r>
              <w:t>2020- 2021</w:t>
            </w:r>
          </w:p>
          <w:p w14:paraId="5EE059E2" w14:textId="7FD2F5A5" w:rsidR="004D3011" w:rsidRDefault="004D3011" w:rsidP="00036450"/>
          <w:p w14:paraId="5FE52CA2" w14:textId="436EDF4A" w:rsidR="004D3011" w:rsidRPr="004D3011" w:rsidRDefault="00867C83" w:rsidP="00B359E4">
            <w:pPr>
              <w:pStyle w:val="Heading4"/>
              <w:rPr>
                <w:bCs/>
              </w:rPr>
            </w:pPr>
            <w:r>
              <w:t>Rangers Football Club Youth Academy</w:t>
            </w:r>
            <w:r w:rsidR="004D3011" w:rsidRPr="004D3011">
              <w:t xml:space="preserve"> </w:t>
            </w:r>
            <w:r>
              <w:t>- Performance Analysis</w:t>
            </w:r>
          </w:p>
          <w:p w14:paraId="5D6D5210" w14:textId="7F1DEFA8" w:rsidR="00B74C06" w:rsidRDefault="00C52E48" w:rsidP="00B74C06">
            <w:pPr>
              <w:pStyle w:val="Date"/>
            </w:pPr>
            <w:r>
              <w:t>2019</w:t>
            </w:r>
            <w:r w:rsidR="004D3011" w:rsidRPr="004D3011">
              <w:t>–</w:t>
            </w:r>
            <w:r>
              <w:t>2</w:t>
            </w:r>
            <w:r w:rsidR="00FA676A">
              <w:t>020</w:t>
            </w:r>
          </w:p>
          <w:p w14:paraId="1DA62C8C" w14:textId="1215CA7D" w:rsidR="00FA676A" w:rsidRPr="00FA676A" w:rsidRDefault="00FA676A" w:rsidP="00FA676A"/>
          <w:p w14:paraId="058C7BE9" w14:textId="5140FCD0" w:rsidR="00DC15DB" w:rsidRPr="00DC15DB" w:rsidRDefault="007279A9" w:rsidP="00DC15DB">
            <w:pPr>
              <w:pStyle w:val="Heading4"/>
            </w:pPr>
            <w:r>
              <w:t>Lanarkshire Street Futsal LTD</w:t>
            </w:r>
            <w:r w:rsidR="004D3011" w:rsidRPr="004D3011">
              <w:t xml:space="preserve"> </w:t>
            </w:r>
            <w:r>
              <w:t>- Futsal Coach</w:t>
            </w:r>
          </w:p>
          <w:p w14:paraId="26050F0C" w14:textId="1EF86897" w:rsidR="00001D95" w:rsidRPr="00001D95" w:rsidRDefault="007279A9" w:rsidP="00001D95">
            <w:pPr>
              <w:pStyle w:val="Date"/>
            </w:pPr>
            <w:r>
              <w:t>2019</w:t>
            </w:r>
            <w:r w:rsidR="004D3011" w:rsidRPr="004D3011">
              <w:t>–</w:t>
            </w:r>
            <w:r>
              <w:t>2022</w:t>
            </w:r>
          </w:p>
          <w:p w14:paraId="0ED7B22C" w14:textId="4D9F2D24" w:rsidR="00DC15DB" w:rsidRDefault="009F394C" w:rsidP="00DC15DB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9298D77" wp14:editId="1029DB0C">
                  <wp:simplePos x="0" y="0"/>
                  <wp:positionH relativeFrom="column">
                    <wp:posOffset>2955925</wp:posOffset>
                  </wp:positionH>
                  <wp:positionV relativeFrom="paragraph">
                    <wp:posOffset>106045</wp:posOffset>
                  </wp:positionV>
                  <wp:extent cx="656987" cy="656987"/>
                  <wp:effectExtent l="38100" t="38100" r="29210" b="2921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70929">
                            <a:off x="0" y="0"/>
                            <a:ext cx="656987" cy="65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D613012" wp14:editId="30C5234B">
                  <wp:simplePos x="0" y="0"/>
                  <wp:positionH relativeFrom="page">
                    <wp:posOffset>1799590</wp:posOffset>
                  </wp:positionH>
                  <wp:positionV relativeFrom="paragraph">
                    <wp:posOffset>47625</wp:posOffset>
                  </wp:positionV>
                  <wp:extent cx="1108725" cy="692785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2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4EA7ED2" wp14:editId="15E7CD1D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96520</wp:posOffset>
                  </wp:positionV>
                  <wp:extent cx="495300" cy="57785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77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B770AD4" wp14:editId="78B49558">
                  <wp:simplePos x="0" y="0"/>
                  <wp:positionH relativeFrom="column">
                    <wp:posOffset>936625</wp:posOffset>
                  </wp:positionH>
                  <wp:positionV relativeFrom="paragraph">
                    <wp:posOffset>94615</wp:posOffset>
                  </wp:positionV>
                  <wp:extent cx="616585" cy="616585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15DB">
              <w:rPr>
                <w:noProof/>
              </w:rPr>
              <w:t xml:space="preserve">      </w:t>
            </w:r>
          </w:p>
          <w:p w14:paraId="4BEC9189" w14:textId="6F8FF3A5" w:rsidR="00427D4F" w:rsidRDefault="00427D4F" w:rsidP="00DC15DB">
            <w:pPr>
              <w:rPr>
                <w:noProof/>
              </w:rPr>
            </w:pPr>
          </w:p>
          <w:p w14:paraId="5EFC36C1" w14:textId="309CB4F1" w:rsidR="00427D4F" w:rsidRDefault="00427D4F" w:rsidP="00DC15DB">
            <w:pPr>
              <w:rPr>
                <w:noProof/>
              </w:rPr>
            </w:pPr>
          </w:p>
          <w:p w14:paraId="5E3796B3" w14:textId="77777777" w:rsidR="00427D4F" w:rsidRPr="00DC15DB" w:rsidRDefault="00427D4F" w:rsidP="00DC15DB"/>
          <w:sdt>
            <w:sdtPr>
              <w:id w:val="1669594239"/>
              <w:placeholder>
                <w:docPart w:val="3EA362EF314E4EA5A68A2524DC462721"/>
              </w:placeholder>
              <w:temporary/>
              <w:showingPlcHdr/>
              <w15:appearance w15:val="hidden"/>
            </w:sdtPr>
            <w:sdtContent>
              <w:p w14:paraId="704BF478" w14:textId="50EA1CD4" w:rsidR="00036450" w:rsidRDefault="00180329" w:rsidP="00036450">
                <w:pPr>
                  <w:pStyle w:val="Heading2"/>
                </w:pPr>
                <w:r w:rsidRPr="00001D95">
                  <w:rPr>
                    <w:rStyle w:val="Heading2Char"/>
                    <w:b/>
                    <w:bCs/>
                    <w:caps/>
                    <w:sz w:val="24"/>
                    <w:szCs w:val="24"/>
                  </w:rPr>
                  <w:t>SKILLS</w:t>
                </w:r>
              </w:p>
            </w:sdtContent>
          </w:sdt>
          <w:p w14:paraId="310B0349" w14:textId="554EB8CA" w:rsidR="00B561AA" w:rsidRDefault="007C2330" w:rsidP="00665CE8">
            <w:pPr>
              <w:pStyle w:val="ListParagraph"/>
              <w:numPr>
                <w:ilvl w:val="0"/>
                <w:numId w:val="2"/>
              </w:numPr>
            </w:pPr>
            <w:r>
              <w:t>Nine</w:t>
            </w:r>
            <w:r w:rsidR="00B561AA">
              <w:t xml:space="preserve"> Years </w:t>
            </w:r>
            <w:r w:rsidR="00DC15DB">
              <w:t>of f</w:t>
            </w:r>
            <w:r w:rsidR="00B561AA">
              <w:t>ootball coaching experience.</w:t>
            </w:r>
          </w:p>
          <w:p w14:paraId="7B3D0E9C" w14:textId="37A1D6A8" w:rsidR="00036450" w:rsidRDefault="00D93B37" w:rsidP="00665CE8">
            <w:pPr>
              <w:pStyle w:val="ListParagraph"/>
              <w:numPr>
                <w:ilvl w:val="0"/>
                <w:numId w:val="2"/>
              </w:numPr>
            </w:pPr>
            <w:r>
              <w:t xml:space="preserve">Strong understanding of </w:t>
            </w:r>
            <w:r w:rsidR="00DC15DB">
              <w:t>y</w:t>
            </w:r>
            <w:r w:rsidR="00A84552">
              <w:t xml:space="preserve">outh </w:t>
            </w:r>
            <w:r w:rsidR="00DC15DB">
              <w:t>d</w:t>
            </w:r>
            <w:r w:rsidR="00A84552">
              <w:t>evelopment</w:t>
            </w:r>
            <w:r>
              <w:t>.</w:t>
            </w:r>
          </w:p>
          <w:p w14:paraId="090B6424" w14:textId="0A4F6331" w:rsidR="00A84552" w:rsidRDefault="00A84552" w:rsidP="00665CE8">
            <w:pPr>
              <w:pStyle w:val="ListParagraph"/>
              <w:numPr>
                <w:ilvl w:val="0"/>
                <w:numId w:val="2"/>
              </w:numPr>
            </w:pPr>
            <w:r>
              <w:t>Teamwork</w:t>
            </w:r>
            <w:r w:rsidR="00433310">
              <w:t>, adaptability and</w:t>
            </w:r>
            <w:r w:rsidR="00D93B37">
              <w:t xml:space="preserve"> Leadership qualities.</w:t>
            </w:r>
          </w:p>
          <w:p w14:paraId="4ABFAF0D" w14:textId="0E5D63DE" w:rsidR="00A84552" w:rsidRDefault="00D93B37" w:rsidP="00665CE8">
            <w:pPr>
              <w:pStyle w:val="ListParagraph"/>
              <w:numPr>
                <w:ilvl w:val="0"/>
                <w:numId w:val="2"/>
              </w:numPr>
            </w:pPr>
            <w:r>
              <w:t>Excellent c</w:t>
            </w:r>
            <w:r w:rsidR="00A84552">
              <w:t xml:space="preserve">ommunication </w:t>
            </w:r>
            <w:r>
              <w:t xml:space="preserve">and </w:t>
            </w:r>
            <w:r w:rsidR="009F394C">
              <w:t>p</w:t>
            </w:r>
            <w:r w:rsidRPr="00D93B37">
              <w:t xml:space="preserve">eople </w:t>
            </w:r>
            <w:r w:rsidR="009F394C">
              <w:t>m</w:t>
            </w:r>
            <w:r w:rsidRPr="00D93B37">
              <w:t>anagement</w:t>
            </w:r>
            <w:r>
              <w:t>.</w:t>
            </w:r>
          </w:p>
          <w:p w14:paraId="713F0AE9" w14:textId="443C880D" w:rsidR="001034E8" w:rsidRDefault="00D93B37" w:rsidP="00665CE8">
            <w:pPr>
              <w:pStyle w:val="ListParagraph"/>
              <w:numPr>
                <w:ilvl w:val="0"/>
                <w:numId w:val="2"/>
              </w:numPr>
            </w:pPr>
            <w:r>
              <w:t xml:space="preserve">Good </w:t>
            </w:r>
            <w:r w:rsidR="00001D95">
              <w:t>u</w:t>
            </w:r>
            <w:r>
              <w:t xml:space="preserve">nderstanding of </w:t>
            </w:r>
            <w:r w:rsidR="00001D95">
              <w:t>a</w:t>
            </w:r>
            <w:r w:rsidR="001034E8">
              <w:t xml:space="preserve">thlete </w:t>
            </w:r>
            <w:r w:rsidR="00001D95">
              <w:t>p</w:t>
            </w:r>
            <w:r w:rsidR="001034E8">
              <w:t>sychology</w:t>
            </w:r>
            <w:r w:rsidR="00B561AA">
              <w:t>.</w:t>
            </w:r>
          </w:p>
          <w:p w14:paraId="1772046E" w14:textId="03B96BB7" w:rsidR="001034E8" w:rsidRDefault="00D93B37" w:rsidP="00665CE8">
            <w:pPr>
              <w:pStyle w:val="ListParagraph"/>
              <w:numPr>
                <w:ilvl w:val="0"/>
                <w:numId w:val="2"/>
              </w:numPr>
            </w:pPr>
            <w:r>
              <w:t>Exceptional coaching session</w:t>
            </w:r>
            <w:r w:rsidR="00B561AA">
              <w:t>s</w:t>
            </w:r>
            <w:r>
              <w:t xml:space="preserve"> with a</w:t>
            </w:r>
            <w:r w:rsidR="001034E8">
              <w:t xml:space="preserve">ttention to </w:t>
            </w:r>
            <w:r>
              <w:t>d</w:t>
            </w:r>
            <w:r w:rsidR="001034E8">
              <w:t>etail</w:t>
            </w:r>
            <w:r w:rsidR="00B561AA">
              <w:t>.</w:t>
            </w:r>
          </w:p>
          <w:p w14:paraId="216210F9" w14:textId="7B65F7D6" w:rsidR="001034E8" w:rsidRDefault="00D93B37" w:rsidP="00665CE8">
            <w:pPr>
              <w:pStyle w:val="ListParagraph"/>
              <w:numPr>
                <w:ilvl w:val="0"/>
                <w:numId w:val="2"/>
              </w:numPr>
            </w:pPr>
            <w:r>
              <w:t>Time management, o</w:t>
            </w:r>
            <w:r w:rsidR="001034E8">
              <w:t xml:space="preserve">rganization &amp; </w:t>
            </w:r>
            <w:r>
              <w:t>p</w:t>
            </w:r>
            <w:r w:rsidR="001034E8">
              <w:t>lanning</w:t>
            </w:r>
            <w:r w:rsidR="00B561AA">
              <w:t>.</w:t>
            </w:r>
          </w:p>
          <w:p w14:paraId="66F26E48" w14:textId="4B84A6FD" w:rsidR="009F394C" w:rsidRDefault="00433310" w:rsidP="00665CE8">
            <w:pPr>
              <w:pStyle w:val="ListParagraph"/>
              <w:numPr>
                <w:ilvl w:val="0"/>
                <w:numId w:val="2"/>
              </w:numPr>
            </w:pPr>
            <w:r>
              <w:t>Proficient</w:t>
            </w:r>
            <w:r w:rsidR="00D93B37">
              <w:t xml:space="preserve"> I.T and Software skills</w:t>
            </w:r>
            <w:r w:rsidR="00B561AA">
              <w:t>.</w:t>
            </w:r>
          </w:p>
          <w:p w14:paraId="4873B3B2" w14:textId="77777777" w:rsidR="00B561AA" w:rsidRDefault="00B561AA" w:rsidP="00B561AA">
            <w:pPr>
              <w:pStyle w:val="ListParagraph"/>
              <w:ind w:left="1440"/>
            </w:pPr>
          </w:p>
          <w:p w14:paraId="2CEE9B9A" w14:textId="32B62EAF" w:rsidR="00D93B37" w:rsidRPr="00A84552" w:rsidRDefault="00E83D9D" w:rsidP="00D93B37">
            <w:pPr>
              <w:pStyle w:val="ListParagraph"/>
              <w:ind w:left="1440"/>
            </w:pPr>
            <w:r>
              <w:t xml:space="preserve">                   </w:t>
            </w:r>
          </w:p>
        </w:tc>
      </w:tr>
    </w:tbl>
    <w:p w14:paraId="215C3EBB" w14:textId="77777777" w:rsidR="00433310" w:rsidRDefault="00433310" w:rsidP="000C45FF">
      <w:pPr>
        <w:tabs>
          <w:tab w:val="left" w:pos="990"/>
        </w:tabs>
      </w:pPr>
    </w:p>
    <w:p w14:paraId="179CEA59" w14:textId="6A474DA4" w:rsidR="005B3D1D" w:rsidRPr="00285C0D" w:rsidRDefault="005B3D1D" w:rsidP="00285C0D">
      <w:pPr>
        <w:pStyle w:val="Subtitle"/>
      </w:pPr>
    </w:p>
    <w:p w14:paraId="5E55CCAE" w14:textId="4C7A8E6E" w:rsidR="00285C0D" w:rsidRDefault="00182AD2" w:rsidP="00285C0D">
      <w:r w:rsidRPr="00182AD2">
        <w:rPr>
          <w:noProof/>
          <w:spacing w:val="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1FE2C9" wp14:editId="7840EA53">
                <wp:simplePos x="0" y="0"/>
                <wp:positionH relativeFrom="margin">
                  <wp:posOffset>2581275</wp:posOffset>
                </wp:positionH>
                <wp:positionV relativeFrom="paragraph">
                  <wp:posOffset>-87630</wp:posOffset>
                </wp:positionV>
                <wp:extent cx="4229100" cy="88106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881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95738" w14:textId="73A94DA1" w:rsidR="00665CE8" w:rsidRDefault="00665CE8" w:rsidP="006B06F6">
                            <w:pPr>
                              <w:pStyle w:val="Heading2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Responsibilities </w:t>
                            </w:r>
                          </w:p>
                          <w:p w14:paraId="46CA131D" w14:textId="389DEA55" w:rsidR="00665CE8" w:rsidRDefault="006B06F6" w:rsidP="006B06F6">
                            <w:pPr>
                              <w:pStyle w:val="Heading4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Partick Thistle Academy Coach:</w:t>
                            </w:r>
                          </w:p>
                          <w:p w14:paraId="1D3380AB" w14:textId="5BDBE607" w:rsidR="006B06F6" w:rsidRDefault="006B06F6" w:rsidP="006B06F6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C7EEBBE" w14:textId="63459A03" w:rsidR="006B06F6" w:rsidRDefault="006B06F6" w:rsidP="006B06F6">
                            <w:pPr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 w:rsidRPr="006B06F6">
                              <w:rPr>
                                <w:i/>
                                <w:iCs/>
                                <w:lang w:val="en-GB"/>
                              </w:rPr>
                              <w:t>As an academy coach, my main responsibilities are to</w:t>
                            </w:r>
                            <w:r w:rsidR="00B43944">
                              <w:rPr>
                                <w:i/>
                                <w:iCs/>
                                <w:lang w:val="en-GB"/>
                              </w:rPr>
                              <w:t>:</w:t>
                            </w:r>
                          </w:p>
                          <w:p w14:paraId="5FAAE364" w14:textId="77777777" w:rsidR="00376FC9" w:rsidRPr="006B06F6" w:rsidRDefault="00376FC9" w:rsidP="006B06F6">
                            <w:pPr>
                              <w:rPr>
                                <w:i/>
                                <w:iCs/>
                                <w:lang w:val="en-GB"/>
                              </w:rPr>
                            </w:pPr>
                          </w:p>
                          <w:p w14:paraId="3CEA7770" w14:textId="5976642A" w:rsidR="00376FC9" w:rsidRDefault="00376FC9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Create a learning environment and culture for players to express themselves and fulfil their potential.</w:t>
                            </w:r>
                          </w:p>
                          <w:p w14:paraId="2DED8204" w14:textId="77777777" w:rsidR="00376FC9" w:rsidRDefault="00376FC9" w:rsidP="00376FC9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2D5FD474" w14:textId="39B06D79" w:rsidR="006B06F6" w:rsidRPr="001D2CC3" w:rsidRDefault="006B06F6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Plan, setup and organise training sessions</w:t>
                            </w:r>
                            <w:r w:rsidR="00376FC9">
                              <w:rPr>
                                <w:lang w:val="en-GB"/>
                              </w:rPr>
                              <w:t xml:space="preserve"> in line with the club’s philosophy and </w:t>
                            </w:r>
                            <w:r w:rsidR="00376FC9">
                              <w:t>academy technical components.</w:t>
                            </w:r>
                          </w:p>
                          <w:p w14:paraId="4E3F105A" w14:textId="77777777" w:rsidR="001D2CC3" w:rsidRDefault="001D2CC3" w:rsidP="001D2CC3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40647A92" w14:textId="5B1C05D5" w:rsidR="001D2CC3" w:rsidRDefault="001D2CC3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Work co</w:t>
                            </w:r>
                            <w:r w:rsidR="007C2330">
                              <w:rPr>
                                <w:lang w:val="en-GB"/>
                              </w:rPr>
                              <w:t>-</w:t>
                            </w:r>
                            <w:r>
                              <w:rPr>
                                <w:lang w:val="en-GB"/>
                              </w:rPr>
                              <w:t>operatively with the other academy teams and staff.</w:t>
                            </w:r>
                          </w:p>
                          <w:p w14:paraId="6E92E740" w14:textId="77777777" w:rsidR="00B43944" w:rsidRPr="00B43944" w:rsidRDefault="00B43944" w:rsidP="00B43944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3CAC98E6" w14:textId="6E5F2839" w:rsidR="00B43944" w:rsidRDefault="00B43944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Match preparation, set up facility and prepare the team prior to kick off.</w:t>
                            </w:r>
                          </w:p>
                          <w:p w14:paraId="44728C9E" w14:textId="77777777" w:rsidR="00B43944" w:rsidRPr="00B43944" w:rsidRDefault="00B43944" w:rsidP="00B43944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74924397" w14:textId="77777777" w:rsidR="00B43944" w:rsidRDefault="00B43944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Conduct player/parent assessment meetings to discuss development progress throughout the season.</w:t>
                            </w:r>
                          </w:p>
                          <w:p w14:paraId="2A37DB49" w14:textId="77777777" w:rsidR="00B43944" w:rsidRPr="00B43944" w:rsidRDefault="00B43944" w:rsidP="00B43944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0109C338" w14:textId="0330040D" w:rsidR="00B43944" w:rsidRDefault="00B43944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Lead the Under 11/12 teams’ futsal programme. </w:t>
                            </w:r>
                          </w:p>
                          <w:p w14:paraId="7DD863A3" w14:textId="77777777" w:rsidR="007C2330" w:rsidRPr="007C2330" w:rsidRDefault="007C2330" w:rsidP="007C2330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13675299" w14:textId="3DAB2776" w:rsidR="007C2330" w:rsidRDefault="007C2330" w:rsidP="006B06F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Assist John Paul Academy School of Football Program</w:t>
                            </w:r>
                          </w:p>
                          <w:p w14:paraId="641824C3" w14:textId="4766AB08" w:rsidR="00B43944" w:rsidRDefault="00B43944" w:rsidP="00B4394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8BC23F4" w14:textId="4948414E" w:rsidR="00B43944" w:rsidRPr="00B43944" w:rsidRDefault="00B43944" w:rsidP="00B4394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B43944">
                              <w:rPr>
                                <w:b/>
                                <w:bCs/>
                                <w:lang w:val="en-GB"/>
                              </w:rPr>
                              <w:t>Rangers Football Club / Partick Thistle Football Club - Performance Analysis</w:t>
                            </w:r>
                          </w:p>
                          <w:p w14:paraId="73FE296C" w14:textId="7887F723" w:rsidR="00B43944" w:rsidRDefault="00B43944" w:rsidP="00B4394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0D7A91E" w14:textId="77777777" w:rsidR="00B43944" w:rsidRPr="00A6597A" w:rsidRDefault="00B43944" w:rsidP="00B43944">
                            <w:pPr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 w:rsidRPr="00A6597A">
                              <w:rPr>
                                <w:i/>
                                <w:iCs/>
                                <w:lang w:val="en-GB"/>
                              </w:rPr>
                              <w:t xml:space="preserve">My time as a performance analyst with both clubs held similar responsibilities, including: </w:t>
                            </w:r>
                          </w:p>
                          <w:p w14:paraId="3965A6F0" w14:textId="77777777" w:rsidR="00B43944" w:rsidRDefault="00B43944" w:rsidP="00B4394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4E09637" w14:textId="72DF9B44" w:rsidR="007A1470" w:rsidRDefault="00B43944" w:rsidP="007A147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Set up</w:t>
                            </w:r>
                            <w:r w:rsidR="007A1470">
                              <w:rPr>
                                <w:lang w:val="en-GB"/>
                              </w:rPr>
                              <w:t>, manage</w:t>
                            </w:r>
                            <w:r>
                              <w:rPr>
                                <w:lang w:val="en-GB"/>
                              </w:rPr>
                              <w:t xml:space="preserve"> and film academy games each week from Under 11s to Under 21’s and women’s first team. </w:t>
                            </w:r>
                          </w:p>
                          <w:p w14:paraId="4D5BA7AD" w14:textId="068484A0" w:rsidR="007A1470" w:rsidRDefault="00B43944" w:rsidP="007A1470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  <w:r w:rsidRPr="00B43944"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14:paraId="380B9234" w14:textId="7D08FF02" w:rsidR="007A1470" w:rsidRDefault="007A1470" w:rsidP="007A147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Tag and code games using NAC Sport and Sportscode software.</w:t>
                            </w:r>
                          </w:p>
                          <w:p w14:paraId="5D2BF612" w14:textId="77777777" w:rsidR="007A1470" w:rsidRPr="00182AD2" w:rsidRDefault="007A1470" w:rsidP="00182AD2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85CF129" w14:textId="6B0CAE21" w:rsidR="007A1470" w:rsidRPr="007C2330" w:rsidRDefault="007A1470" w:rsidP="007A147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Create highlights and tag moments in the game that are requested by the coaches.</w:t>
                            </w:r>
                          </w:p>
                          <w:p w14:paraId="3767E68E" w14:textId="77777777" w:rsidR="007A1470" w:rsidRPr="007A1470" w:rsidRDefault="007A1470" w:rsidP="007A1470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BE38225" w14:textId="520499A9" w:rsidR="007A1470" w:rsidRDefault="007A1470" w:rsidP="007A147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07F69">
                              <w:rPr>
                                <w:b/>
                                <w:bCs/>
                              </w:rPr>
                              <w:t xml:space="preserve">Partick Thistle Charitable Trust </w:t>
                            </w:r>
                            <w:r>
                              <w:rPr>
                                <w:b/>
                                <w:bCs/>
                              </w:rPr>
                              <w:t>–</w:t>
                            </w:r>
                            <w:r w:rsidRPr="00407F69">
                              <w:rPr>
                                <w:b/>
                                <w:bCs/>
                              </w:rPr>
                              <w:t xml:space="preserve"> Coach</w:t>
                            </w:r>
                          </w:p>
                          <w:p w14:paraId="1587C888" w14:textId="1524BE9C" w:rsidR="007A1470" w:rsidRDefault="007A1470" w:rsidP="007A147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DB118CD" w14:textId="43F51FF8" w:rsidR="007A1470" w:rsidRPr="00EE6B34" w:rsidRDefault="00A6597A" w:rsidP="007A1470">
                            <w:pPr>
                              <w:rPr>
                                <w:i/>
                                <w:iCs/>
                              </w:rPr>
                            </w:pPr>
                            <w:r w:rsidRPr="00EE6B34">
                              <w:rPr>
                                <w:i/>
                                <w:iCs/>
                              </w:rPr>
                              <w:t xml:space="preserve">Alongside the academy, working with the </w:t>
                            </w:r>
                            <w:r w:rsidR="00182AD2" w:rsidRPr="00EE6B34">
                              <w:rPr>
                                <w:i/>
                                <w:iCs/>
                              </w:rPr>
                              <w:t>club’s</w:t>
                            </w:r>
                            <w:r w:rsidRPr="00EE6B34">
                              <w:rPr>
                                <w:i/>
                                <w:iCs/>
                              </w:rPr>
                              <w:t xml:space="preserve"> charitable trust </w:t>
                            </w:r>
                            <w:r w:rsidR="00433310" w:rsidRPr="00EE6B34">
                              <w:rPr>
                                <w:i/>
                                <w:iCs/>
                              </w:rPr>
                              <w:t>involves</w:t>
                            </w:r>
                            <w:r w:rsidRPr="00EE6B34">
                              <w:rPr>
                                <w:i/>
                                <w:iCs/>
                              </w:rPr>
                              <w:t xml:space="preserve"> coaching within the community:</w:t>
                            </w:r>
                          </w:p>
                          <w:p w14:paraId="42F17EC5" w14:textId="77777777" w:rsidR="00101B9E" w:rsidRDefault="00101B9E" w:rsidP="007A147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D20E337" w14:textId="32CD3F8E" w:rsidR="00101B9E" w:rsidRDefault="00101B9E" w:rsidP="00A659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101B9E">
                              <w:t>Host and coaching Holiday camps for all ages and abilities</w:t>
                            </w:r>
                            <w:r>
                              <w:t>.</w:t>
                            </w:r>
                          </w:p>
                          <w:p w14:paraId="070BEFE6" w14:textId="77777777" w:rsidR="00182AD2" w:rsidRDefault="00182AD2" w:rsidP="00182AD2">
                            <w:pPr>
                              <w:pStyle w:val="ListParagraph"/>
                            </w:pPr>
                          </w:p>
                          <w:p w14:paraId="01CD22F2" w14:textId="7BB28700" w:rsidR="00101B9E" w:rsidRDefault="00101B9E" w:rsidP="00A659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Plan and deliver group and 1-to-1 sessions.</w:t>
                            </w:r>
                          </w:p>
                          <w:p w14:paraId="0AF2013E" w14:textId="77777777" w:rsidR="00182AD2" w:rsidRDefault="00182AD2" w:rsidP="00182AD2">
                            <w:pPr>
                              <w:pStyle w:val="ListParagraph"/>
                            </w:pPr>
                          </w:p>
                          <w:p w14:paraId="0502C79A" w14:textId="776B3C6D" w:rsidR="00101B9E" w:rsidRDefault="00101B9E" w:rsidP="00A659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Be inclusive and provide opportunity for kids to learn new skills and make friends</w:t>
                            </w:r>
                            <w:r w:rsidR="00182AD2">
                              <w:t>.</w:t>
                            </w:r>
                          </w:p>
                          <w:p w14:paraId="67FA27FB" w14:textId="77777777" w:rsidR="00182AD2" w:rsidRDefault="00182AD2" w:rsidP="00182AD2">
                            <w:pPr>
                              <w:pStyle w:val="ListParagraph"/>
                            </w:pPr>
                          </w:p>
                          <w:p w14:paraId="75CD5F2D" w14:textId="02DCAC84" w:rsidR="00101B9E" w:rsidRDefault="00101B9E" w:rsidP="00A659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Create a fun environment for all ages to enjoy football.</w:t>
                            </w:r>
                          </w:p>
                          <w:p w14:paraId="66D2FFBE" w14:textId="77777777" w:rsidR="00182AD2" w:rsidRDefault="00182AD2" w:rsidP="00182AD2">
                            <w:pPr>
                              <w:pStyle w:val="ListParagraph"/>
                            </w:pPr>
                          </w:p>
                          <w:p w14:paraId="1C0E80C2" w14:textId="47AA1A48" w:rsidR="007A1470" w:rsidRDefault="00101B9E" w:rsidP="00101B9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Represent the club well and try make a positive impact within the community. </w:t>
                            </w:r>
                            <w:r w:rsidRPr="00101B9E">
                              <w:t xml:space="preserve"> </w:t>
                            </w:r>
                          </w:p>
                          <w:p w14:paraId="63BF091B" w14:textId="77777777" w:rsidR="00182AD2" w:rsidRDefault="00182AD2" w:rsidP="00182AD2">
                            <w:pPr>
                              <w:pStyle w:val="ListParagraph"/>
                            </w:pPr>
                          </w:p>
                          <w:p w14:paraId="0E0FB104" w14:textId="36F77075" w:rsidR="00101B9E" w:rsidRPr="00101B9E" w:rsidRDefault="00101B9E" w:rsidP="00101B9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Manage and maintain all equipment and facilities.</w:t>
                            </w:r>
                          </w:p>
                          <w:p w14:paraId="6E1AFAA5" w14:textId="137EC042" w:rsidR="007A1470" w:rsidRPr="00101B9E" w:rsidRDefault="007A1470" w:rsidP="007A1470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E20FB27" w14:textId="76D732BE" w:rsidR="007A1470" w:rsidRPr="007A1470" w:rsidRDefault="007A1470" w:rsidP="007A1470">
                            <w:pPr>
                              <w:pStyle w:val="Heading1"/>
                              <w:rPr>
                                <w:lang w:val="en-GB"/>
                              </w:rPr>
                            </w:pPr>
                          </w:p>
                          <w:p w14:paraId="3CF821AC" w14:textId="77777777" w:rsidR="007A1470" w:rsidRDefault="007A1470" w:rsidP="007A1470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40A40D5D" w14:textId="6DACC186" w:rsidR="007A1470" w:rsidRPr="007A1470" w:rsidRDefault="007A1470" w:rsidP="007A1470">
                            <w:pPr>
                              <w:rPr>
                                <w:lang w:val="en-GB"/>
                              </w:rPr>
                            </w:pPr>
                            <w:r w:rsidRPr="007A1470"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14:paraId="6BE84000" w14:textId="3122EA70" w:rsidR="00B43944" w:rsidRDefault="00B43944" w:rsidP="00B43944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238891A6" w14:textId="77777777" w:rsidR="00B43944" w:rsidRPr="00B43944" w:rsidRDefault="00B43944" w:rsidP="00B43944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  <w:p w14:paraId="4BAAA0D1" w14:textId="77777777" w:rsidR="00B43944" w:rsidRPr="00B43944" w:rsidRDefault="00B43944" w:rsidP="00B4394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E148671" w14:textId="0978DCB5" w:rsidR="006B06F6" w:rsidRPr="006B06F6" w:rsidRDefault="006B06F6" w:rsidP="001D2CC3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FE2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3.25pt;margin-top:-6.9pt;width:333pt;height:693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" strokecolor="white [3212]">
                <v:textbox>
                  <w:txbxContent>
                    <w:p w14:paraId="12295738" w14:textId="73A94DA1" w:rsidR="00665CE8" w:rsidRDefault="00665CE8" w:rsidP="006B06F6">
                      <w:pPr>
                        <w:pStyle w:val="Heading2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Responsibilities </w:t>
                      </w:r>
                    </w:p>
                    <w:p w14:paraId="46CA131D" w14:textId="389DEA55" w:rsidR="00665CE8" w:rsidRDefault="006B06F6" w:rsidP="006B06F6">
                      <w:pPr>
                        <w:pStyle w:val="Heading4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Partick Thistle Academy Coach:</w:t>
                      </w:r>
                    </w:p>
                    <w:p w14:paraId="1D3380AB" w14:textId="5BDBE607" w:rsidR="006B06F6" w:rsidRDefault="006B06F6" w:rsidP="006B06F6">
                      <w:pPr>
                        <w:rPr>
                          <w:lang w:val="en-GB"/>
                        </w:rPr>
                      </w:pPr>
                    </w:p>
                    <w:p w14:paraId="2C7EEBBE" w14:textId="63459A03" w:rsidR="006B06F6" w:rsidRDefault="006B06F6" w:rsidP="006B06F6">
                      <w:pPr>
                        <w:rPr>
                          <w:i/>
                          <w:iCs/>
                          <w:lang w:val="en-GB"/>
                        </w:rPr>
                      </w:pPr>
                      <w:r w:rsidRPr="006B06F6">
                        <w:rPr>
                          <w:i/>
                          <w:iCs/>
                          <w:lang w:val="en-GB"/>
                        </w:rPr>
                        <w:t>As an academy coach, my main responsibilities are to</w:t>
                      </w:r>
                      <w:r w:rsidR="00B43944">
                        <w:rPr>
                          <w:i/>
                          <w:iCs/>
                          <w:lang w:val="en-GB"/>
                        </w:rPr>
                        <w:t>:</w:t>
                      </w:r>
                    </w:p>
                    <w:p w14:paraId="5FAAE364" w14:textId="77777777" w:rsidR="00376FC9" w:rsidRPr="006B06F6" w:rsidRDefault="00376FC9" w:rsidP="006B06F6">
                      <w:pPr>
                        <w:rPr>
                          <w:i/>
                          <w:iCs/>
                          <w:lang w:val="en-GB"/>
                        </w:rPr>
                      </w:pPr>
                    </w:p>
                    <w:p w14:paraId="3CEA7770" w14:textId="5976642A" w:rsidR="00376FC9" w:rsidRDefault="00376FC9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Create a learning environment and culture for players to express themselves and fulfil their potential.</w:t>
                      </w:r>
                    </w:p>
                    <w:p w14:paraId="2DED8204" w14:textId="77777777" w:rsidR="00376FC9" w:rsidRDefault="00376FC9" w:rsidP="00376FC9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2D5FD474" w14:textId="39B06D79" w:rsidR="006B06F6" w:rsidRPr="001D2CC3" w:rsidRDefault="006B06F6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Plan, setup and organise training sessions</w:t>
                      </w:r>
                      <w:r w:rsidR="00376FC9">
                        <w:rPr>
                          <w:lang w:val="en-GB"/>
                        </w:rPr>
                        <w:t xml:space="preserve"> in line with the club’s philosophy and </w:t>
                      </w:r>
                      <w:r w:rsidR="00376FC9">
                        <w:t>academy technical components.</w:t>
                      </w:r>
                    </w:p>
                    <w:p w14:paraId="4E3F105A" w14:textId="77777777" w:rsidR="001D2CC3" w:rsidRDefault="001D2CC3" w:rsidP="001D2CC3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40647A92" w14:textId="5B1C05D5" w:rsidR="001D2CC3" w:rsidRDefault="001D2CC3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Work co</w:t>
                      </w:r>
                      <w:r w:rsidR="007C2330">
                        <w:rPr>
                          <w:lang w:val="en-GB"/>
                        </w:rPr>
                        <w:t>-</w:t>
                      </w:r>
                      <w:r>
                        <w:rPr>
                          <w:lang w:val="en-GB"/>
                        </w:rPr>
                        <w:t>operatively with the other academy teams and staff.</w:t>
                      </w:r>
                    </w:p>
                    <w:p w14:paraId="6E92E740" w14:textId="77777777" w:rsidR="00B43944" w:rsidRPr="00B43944" w:rsidRDefault="00B43944" w:rsidP="00B43944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3CAC98E6" w14:textId="6E5F2839" w:rsidR="00B43944" w:rsidRDefault="00B43944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Match preparation, set up facility and prepare the team prior to kick off.</w:t>
                      </w:r>
                    </w:p>
                    <w:p w14:paraId="44728C9E" w14:textId="77777777" w:rsidR="00B43944" w:rsidRPr="00B43944" w:rsidRDefault="00B43944" w:rsidP="00B43944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74924397" w14:textId="77777777" w:rsidR="00B43944" w:rsidRDefault="00B43944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Conduct player/parent assessment meetings to discuss development progress throughout the season.</w:t>
                      </w:r>
                    </w:p>
                    <w:p w14:paraId="2A37DB49" w14:textId="77777777" w:rsidR="00B43944" w:rsidRPr="00B43944" w:rsidRDefault="00B43944" w:rsidP="00B43944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0109C338" w14:textId="0330040D" w:rsidR="00B43944" w:rsidRDefault="00B43944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Lead the Under 11/12 teams’ futsal programme. </w:t>
                      </w:r>
                    </w:p>
                    <w:p w14:paraId="7DD863A3" w14:textId="77777777" w:rsidR="007C2330" w:rsidRPr="007C2330" w:rsidRDefault="007C2330" w:rsidP="007C2330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13675299" w14:textId="3DAB2776" w:rsidR="007C2330" w:rsidRDefault="007C2330" w:rsidP="006B06F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Assist John Paul Academy School of Football Program</w:t>
                      </w:r>
                    </w:p>
                    <w:p w14:paraId="641824C3" w14:textId="4766AB08" w:rsidR="00B43944" w:rsidRDefault="00B43944" w:rsidP="00B43944">
                      <w:pPr>
                        <w:rPr>
                          <w:lang w:val="en-GB"/>
                        </w:rPr>
                      </w:pPr>
                    </w:p>
                    <w:p w14:paraId="48BC23F4" w14:textId="4948414E" w:rsidR="00B43944" w:rsidRPr="00B43944" w:rsidRDefault="00B43944" w:rsidP="00B43944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B43944">
                        <w:rPr>
                          <w:b/>
                          <w:bCs/>
                          <w:lang w:val="en-GB"/>
                        </w:rPr>
                        <w:t>Rangers Football Club / Partick Thistle Football Club - Performance Analysis</w:t>
                      </w:r>
                    </w:p>
                    <w:p w14:paraId="73FE296C" w14:textId="7887F723" w:rsidR="00B43944" w:rsidRDefault="00B43944" w:rsidP="00B43944">
                      <w:pPr>
                        <w:rPr>
                          <w:lang w:val="en-GB"/>
                        </w:rPr>
                      </w:pPr>
                    </w:p>
                    <w:p w14:paraId="40D7A91E" w14:textId="77777777" w:rsidR="00B43944" w:rsidRPr="00A6597A" w:rsidRDefault="00B43944" w:rsidP="00B43944">
                      <w:pPr>
                        <w:rPr>
                          <w:i/>
                          <w:iCs/>
                          <w:lang w:val="en-GB"/>
                        </w:rPr>
                      </w:pPr>
                      <w:r w:rsidRPr="00A6597A">
                        <w:rPr>
                          <w:i/>
                          <w:iCs/>
                          <w:lang w:val="en-GB"/>
                        </w:rPr>
                        <w:t xml:space="preserve">My time as a performance analyst with both clubs held similar responsibilities, including: </w:t>
                      </w:r>
                    </w:p>
                    <w:p w14:paraId="3965A6F0" w14:textId="77777777" w:rsidR="00B43944" w:rsidRDefault="00B43944" w:rsidP="00B43944">
                      <w:pPr>
                        <w:rPr>
                          <w:lang w:val="en-GB"/>
                        </w:rPr>
                      </w:pPr>
                    </w:p>
                    <w:p w14:paraId="24E09637" w14:textId="72DF9B44" w:rsidR="007A1470" w:rsidRDefault="00B43944" w:rsidP="007A147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Set up</w:t>
                      </w:r>
                      <w:r w:rsidR="007A1470">
                        <w:rPr>
                          <w:lang w:val="en-GB"/>
                        </w:rPr>
                        <w:t>, manage</w:t>
                      </w:r>
                      <w:r>
                        <w:rPr>
                          <w:lang w:val="en-GB"/>
                        </w:rPr>
                        <w:t xml:space="preserve"> and film academy games each week from Under 11s to Under 21’s and women’s first team. </w:t>
                      </w:r>
                    </w:p>
                    <w:p w14:paraId="4D5BA7AD" w14:textId="068484A0" w:rsidR="007A1470" w:rsidRDefault="00B43944" w:rsidP="007A1470">
                      <w:pPr>
                        <w:pStyle w:val="ListParagraph"/>
                        <w:rPr>
                          <w:lang w:val="en-GB"/>
                        </w:rPr>
                      </w:pPr>
                      <w:r w:rsidRPr="00B43944">
                        <w:rPr>
                          <w:lang w:val="en-GB"/>
                        </w:rPr>
                        <w:t xml:space="preserve"> </w:t>
                      </w:r>
                    </w:p>
                    <w:p w14:paraId="380B9234" w14:textId="7D08FF02" w:rsidR="007A1470" w:rsidRDefault="007A1470" w:rsidP="007A147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Tag and code games using NAC Sport and Sportscode software.</w:t>
                      </w:r>
                    </w:p>
                    <w:p w14:paraId="5D2BF612" w14:textId="77777777" w:rsidR="007A1470" w:rsidRPr="00182AD2" w:rsidRDefault="007A1470" w:rsidP="00182AD2">
                      <w:pPr>
                        <w:rPr>
                          <w:lang w:val="en-GB"/>
                        </w:rPr>
                      </w:pPr>
                    </w:p>
                    <w:p w14:paraId="785CF129" w14:textId="6B0CAE21" w:rsidR="007A1470" w:rsidRPr="007C2330" w:rsidRDefault="007A1470" w:rsidP="007A147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Create highlights and tag moments in the game that are requested by the coaches.</w:t>
                      </w:r>
                    </w:p>
                    <w:p w14:paraId="3767E68E" w14:textId="77777777" w:rsidR="007A1470" w:rsidRPr="007A1470" w:rsidRDefault="007A1470" w:rsidP="007A1470">
                      <w:pPr>
                        <w:rPr>
                          <w:lang w:val="en-GB"/>
                        </w:rPr>
                      </w:pPr>
                    </w:p>
                    <w:p w14:paraId="2BE38225" w14:textId="520499A9" w:rsidR="007A1470" w:rsidRDefault="007A1470" w:rsidP="007A1470">
                      <w:pPr>
                        <w:rPr>
                          <w:b/>
                          <w:bCs/>
                        </w:rPr>
                      </w:pPr>
                      <w:r w:rsidRPr="00407F69">
                        <w:rPr>
                          <w:b/>
                          <w:bCs/>
                        </w:rPr>
                        <w:t xml:space="preserve">Partick Thistle Charitable Trust </w:t>
                      </w:r>
                      <w:r>
                        <w:rPr>
                          <w:b/>
                          <w:bCs/>
                        </w:rPr>
                        <w:t>–</w:t>
                      </w:r>
                      <w:r w:rsidRPr="00407F69">
                        <w:rPr>
                          <w:b/>
                          <w:bCs/>
                        </w:rPr>
                        <w:t xml:space="preserve"> Coach</w:t>
                      </w:r>
                    </w:p>
                    <w:p w14:paraId="1587C888" w14:textId="1524BE9C" w:rsidR="007A1470" w:rsidRDefault="007A1470" w:rsidP="007A1470">
                      <w:pPr>
                        <w:rPr>
                          <w:b/>
                          <w:bCs/>
                        </w:rPr>
                      </w:pPr>
                    </w:p>
                    <w:p w14:paraId="3DB118CD" w14:textId="43F51FF8" w:rsidR="007A1470" w:rsidRPr="00EE6B34" w:rsidRDefault="00A6597A" w:rsidP="007A1470">
                      <w:pPr>
                        <w:rPr>
                          <w:i/>
                          <w:iCs/>
                        </w:rPr>
                      </w:pPr>
                      <w:r w:rsidRPr="00EE6B34">
                        <w:rPr>
                          <w:i/>
                          <w:iCs/>
                        </w:rPr>
                        <w:t xml:space="preserve">Alongside the academy, working with the </w:t>
                      </w:r>
                      <w:r w:rsidR="00182AD2" w:rsidRPr="00EE6B34">
                        <w:rPr>
                          <w:i/>
                          <w:iCs/>
                        </w:rPr>
                        <w:t>club’s</w:t>
                      </w:r>
                      <w:r w:rsidRPr="00EE6B34">
                        <w:rPr>
                          <w:i/>
                          <w:iCs/>
                        </w:rPr>
                        <w:t xml:space="preserve"> charitable trust </w:t>
                      </w:r>
                      <w:r w:rsidR="00433310" w:rsidRPr="00EE6B34">
                        <w:rPr>
                          <w:i/>
                          <w:iCs/>
                        </w:rPr>
                        <w:t>involves</w:t>
                      </w:r>
                      <w:r w:rsidRPr="00EE6B34">
                        <w:rPr>
                          <w:i/>
                          <w:iCs/>
                        </w:rPr>
                        <w:t xml:space="preserve"> coaching within the community:</w:t>
                      </w:r>
                    </w:p>
                    <w:p w14:paraId="42F17EC5" w14:textId="77777777" w:rsidR="00101B9E" w:rsidRDefault="00101B9E" w:rsidP="007A1470">
                      <w:pPr>
                        <w:rPr>
                          <w:b/>
                          <w:bCs/>
                        </w:rPr>
                      </w:pPr>
                    </w:p>
                    <w:p w14:paraId="0D20E337" w14:textId="32CD3F8E" w:rsidR="00101B9E" w:rsidRDefault="00101B9E" w:rsidP="00A6597A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101B9E">
                        <w:t>Host and coaching Holiday camps for all ages and abilities</w:t>
                      </w:r>
                      <w:r>
                        <w:t>.</w:t>
                      </w:r>
                    </w:p>
                    <w:p w14:paraId="070BEFE6" w14:textId="77777777" w:rsidR="00182AD2" w:rsidRDefault="00182AD2" w:rsidP="00182AD2">
                      <w:pPr>
                        <w:pStyle w:val="ListParagraph"/>
                      </w:pPr>
                    </w:p>
                    <w:p w14:paraId="01CD22F2" w14:textId="7BB28700" w:rsidR="00101B9E" w:rsidRDefault="00101B9E" w:rsidP="00A6597A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Plan and deliver group and 1-to-1 sessions.</w:t>
                      </w:r>
                    </w:p>
                    <w:p w14:paraId="0AF2013E" w14:textId="77777777" w:rsidR="00182AD2" w:rsidRDefault="00182AD2" w:rsidP="00182AD2">
                      <w:pPr>
                        <w:pStyle w:val="ListParagraph"/>
                      </w:pPr>
                    </w:p>
                    <w:p w14:paraId="0502C79A" w14:textId="776B3C6D" w:rsidR="00101B9E" w:rsidRDefault="00101B9E" w:rsidP="00A6597A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Be inclusive and provide opportunity for kids to learn new skills and make friends</w:t>
                      </w:r>
                      <w:r w:rsidR="00182AD2">
                        <w:t>.</w:t>
                      </w:r>
                    </w:p>
                    <w:p w14:paraId="67FA27FB" w14:textId="77777777" w:rsidR="00182AD2" w:rsidRDefault="00182AD2" w:rsidP="00182AD2">
                      <w:pPr>
                        <w:pStyle w:val="ListParagraph"/>
                      </w:pPr>
                    </w:p>
                    <w:p w14:paraId="75CD5F2D" w14:textId="02DCAC84" w:rsidR="00101B9E" w:rsidRDefault="00101B9E" w:rsidP="00A6597A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Create a fun environment for all ages to enjoy football.</w:t>
                      </w:r>
                    </w:p>
                    <w:p w14:paraId="66D2FFBE" w14:textId="77777777" w:rsidR="00182AD2" w:rsidRDefault="00182AD2" w:rsidP="00182AD2">
                      <w:pPr>
                        <w:pStyle w:val="ListParagraph"/>
                      </w:pPr>
                    </w:p>
                    <w:p w14:paraId="1C0E80C2" w14:textId="47AA1A48" w:rsidR="007A1470" w:rsidRDefault="00101B9E" w:rsidP="00101B9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Represent the club well and try make a positive impact within the community. </w:t>
                      </w:r>
                      <w:r w:rsidRPr="00101B9E">
                        <w:t xml:space="preserve"> </w:t>
                      </w:r>
                    </w:p>
                    <w:p w14:paraId="63BF091B" w14:textId="77777777" w:rsidR="00182AD2" w:rsidRDefault="00182AD2" w:rsidP="00182AD2">
                      <w:pPr>
                        <w:pStyle w:val="ListParagraph"/>
                      </w:pPr>
                    </w:p>
                    <w:p w14:paraId="0E0FB104" w14:textId="36F77075" w:rsidR="00101B9E" w:rsidRPr="00101B9E" w:rsidRDefault="00101B9E" w:rsidP="00101B9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Manage and maintain all equipment and facilities.</w:t>
                      </w:r>
                    </w:p>
                    <w:p w14:paraId="6E1AFAA5" w14:textId="137EC042" w:rsidR="007A1470" w:rsidRPr="00101B9E" w:rsidRDefault="007A1470" w:rsidP="007A1470">
                      <w:pPr>
                        <w:rPr>
                          <w:lang w:val="en-GB"/>
                        </w:rPr>
                      </w:pPr>
                    </w:p>
                    <w:p w14:paraId="5E20FB27" w14:textId="76D732BE" w:rsidR="007A1470" w:rsidRPr="007A1470" w:rsidRDefault="007A1470" w:rsidP="007A1470">
                      <w:pPr>
                        <w:pStyle w:val="Heading1"/>
                        <w:rPr>
                          <w:lang w:val="en-GB"/>
                        </w:rPr>
                      </w:pPr>
                    </w:p>
                    <w:p w14:paraId="3CF821AC" w14:textId="77777777" w:rsidR="007A1470" w:rsidRDefault="007A1470" w:rsidP="007A1470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40A40D5D" w14:textId="6DACC186" w:rsidR="007A1470" w:rsidRPr="007A1470" w:rsidRDefault="007A1470" w:rsidP="007A1470">
                      <w:pPr>
                        <w:rPr>
                          <w:lang w:val="en-GB"/>
                        </w:rPr>
                      </w:pPr>
                      <w:r w:rsidRPr="007A1470">
                        <w:rPr>
                          <w:lang w:val="en-GB"/>
                        </w:rPr>
                        <w:t xml:space="preserve"> </w:t>
                      </w:r>
                    </w:p>
                    <w:p w14:paraId="6BE84000" w14:textId="3122EA70" w:rsidR="00B43944" w:rsidRDefault="00B43944" w:rsidP="00B43944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238891A6" w14:textId="77777777" w:rsidR="00B43944" w:rsidRPr="00B43944" w:rsidRDefault="00B43944" w:rsidP="00B43944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  <w:p w14:paraId="4BAAA0D1" w14:textId="77777777" w:rsidR="00B43944" w:rsidRPr="00B43944" w:rsidRDefault="00B43944" w:rsidP="00B43944">
                      <w:pPr>
                        <w:rPr>
                          <w:lang w:val="en-GB"/>
                        </w:rPr>
                      </w:pPr>
                    </w:p>
                    <w:p w14:paraId="1E148671" w14:textId="0978DCB5" w:rsidR="006B06F6" w:rsidRPr="006B06F6" w:rsidRDefault="006B06F6" w:rsidP="001D2CC3">
                      <w:pPr>
                        <w:pStyle w:val="ListParagraph"/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4BAA0A" w14:textId="23A482ED" w:rsidR="00285C0D" w:rsidRDefault="00285C0D" w:rsidP="00285C0D"/>
    <w:sectPr w:rsidR="00285C0D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79BC2" w14:textId="77777777" w:rsidR="00F62A5E" w:rsidRDefault="00F62A5E" w:rsidP="000C45FF">
      <w:r>
        <w:separator/>
      </w:r>
    </w:p>
  </w:endnote>
  <w:endnote w:type="continuationSeparator" w:id="0">
    <w:p w14:paraId="10B38C73" w14:textId="77777777" w:rsidR="00F62A5E" w:rsidRDefault="00F62A5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B8826" w14:textId="77777777" w:rsidR="00F62A5E" w:rsidRDefault="00F62A5E" w:rsidP="000C45FF">
      <w:r>
        <w:separator/>
      </w:r>
    </w:p>
  </w:footnote>
  <w:footnote w:type="continuationSeparator" w:id="0">
    <w:p w14:paraId="006381B1" w14:textId="77777777" w:rsidR="00F62A5E" w:rsidRDefault="00F62A5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06E4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4FE6B8" wp14:editId="2452FD8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F6657"/>
    <w:multiLevelType w:val="hybridMultilevel"/>
    <w:tmpl w:val="E89A1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903A4"/>
    <w:multiLevelType w:val="hybridMultilevel"/>
    <w:tmpl w:val="C32C04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6A24F1"/>
    <w:multiLevelType w:val="hybridMultilevel"/>
    <w:tmpl w:val="1D58FE6C"/>
    <w:lvl w:ilvl="0" w:tplc="4418C884">
      <w:start w:val="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80303">
    <w:abstractNumId w:val="0"/>
  </w:num>
  <w:num w:numId="2" w16cid:durableId="1513448718">
    <w:abstractNumId w:val="1"/>
  </w:num>
  <w:num w:numId="3" w16cid:durableId="1470783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61"/>
    <w:rsid w:val="00000E0B"/>
    <w:rsid w:val="00001D95"/>
    <w:rsid w:val="00036450"/>
    <w:rsid w:val="00093A29"/>
    <w:rsid w:val="00094499"/>
    <w:rsid w:val="000C307B"/>
    <w:rsid w:val="000C45FF"/>
    <w:rsid w:val="000E3FD1"/>
    <w:rsid w:val="00101B9E"/>
    <w:rsid w:val="001034E8"/>
    <w:rsid w:val="00112054"/>
    <w:rsid w:val="001317D8"/>
    <w:rsid w:val="001525E1"/>
    <w:rsid w:val="001535D7"/>
    <w:rsid w:val="001614B0"/>
    <w:rsid w:val="00180329"/>
    <w:rsid w:val="00182AD2"/>
    <w:rsid w:val="0019001F"/>
    <w:rsid w:val="001A74A5"/>
    <w:rsid w:val="001B2ABD"/>
    <w:rsid w:val="001B7EFE"/>
    <w:rsid w:val="001D2CC3"/>
    <w:rsid w:val="001E0391"/>
    <w:rsid w:val="001E1759"/>
    <w:rsid w:val="001F1ECC"/>
    <w:rsid w:val="00214219"/>
    <w:rsid w:val="002400EB"/>
    <w:rsid w:val="00256CF7"/>
    <w:rsid w:val="00260E61"/>
    <w:rsid w:val="00281FD5"/>
    <w:rsid w:val="00285C0D"/>
    <w:rsid w:val="0030481B"/>
    <w:rsid w:val="003079D6"/>
    <w:rsid w:val="003156FC"/>
    <w:rsid w:val="003254B5"/>
    <w:rsid w:val="0037121F"/>
    <w:rsid w:val="00373499"/>
    <w:rsid w:val="00376FC9"/>
    <w:rsid w:val="0038528C"/>
    <w:rsid w:val="003910D8"/>
    <w:rsid w:val="003A6B7D"/>
    <w:rsid w:val="003B06CA"/>
    <w:rsid w:val="004071FC"/>
    <w:rsid w:val="00407F69"/>
    <w:rsid w:val="00427D4F"/>
    <w:rsid w:val="00433310"/>
    <w:rsid w:val="00445947"/>
    <w:rsid w:val="004813B3"/>
    <w:rsid w:val="00496591"/>
    <w:rsid w:val="004C63E4"/>
    <w:rsid w:val="004D3011"/>
    <w:rsid w:val="005262AC"/>
    <w:rsid w:val="005A7E66"/>
    <w:rsid w:val="005B3D1D"/>
    <w:rsid w:val="005E39D5"/>
    <w:rsid w:val="00600670"/>
    <w:rsid w:val="0062123A"/>
    <w:rsid w:val="00646E75"/>
    <w:rsid w:val="006604C7"/>
    <w:rsid w:val="00665CE8"/>
    <w:rsid w:val="006771D0"/>
    <w:rsid w:val="006B06F6"/>
    <w:rsid w:val="006E6E53"/>
    <w:rsid w:val="00715FCB"/>
    <w:rsid w:val="007279A9"/>
    <w:rsid w:val="00743101"/>
    <w:rsid w:val="00764C9F"/>
    <w:rsid w:val="007775E1"/>
    <w:rsid w:val="007867A0"/>
    <w:rsid w:val="007927F5"/>
    <w:rsid w:val="007A1470"/>
    <w:rsid w:val="007C2330"/>
    <w:rsid w:val="007D5CA1"/>
    <w:rsid w:val="0080153A"/>
    <w:rsid w:val="00802CA0"/>
    <w:rsid w:val="00810AE3"/>
    <w:rsid w:val="00820ED2"/>
    <w:rsid w:val="00845185"/>
    <w:rsid w:val="00850956"/>
    <w:rsid w:val="00867C83"/>
    <w:rsid w:val="009260CD"/>
    <w:rsid w:val="009358A2"/>
    <w:rsid w:val="00940A66"/>
    <w:rsid w:val="00952C25"/>
    <w:rsid w:val="009A7541"/>
    <w:rsid w:val="009E2E12"/>
    <w:rsid w:val="009F394C"/>
    <w:rsid w:val="009F48F9"/>
    <w:rsid w:val="00A012AC"/>
    <w:rsid w:val="00A2118D"/>
    <w:rsid w:val="00A6597A"/>
    <w:rsid w:val="00A84552"/>
    <w:rsid w:val="00AD0A50"/>
    <w:rsid w:val="00AD76E2"/>
    <w:rsid w:val="00B20152"/>
    <w:rsid w:val="00B31808"/>
    <w:rsid w:val="00B359E4"/>
    <w:rsid w:val="00B43944"/>
    <w:rsid w:val="00B561AA"/>
    <w:rsid w:val="00B57D98"/>
    <w:rsid w:val="00B70850"/>
    <w:rsid w:val="00B74C06"/>
    <w:rsid w:val="00C066B6"/>
    <w:rsid w:val="00C37BA1"/>
    <w:rsid w:val="00C4674C"/>
    <w:rsid w:val="00C506CF"/>
    <w:rsid w:val="00C52E48"/>
    <w:rsid w:val="00C72BED"/>
    <w:rsid w:val="00C75977"/>
    <w:rsid w:val="00C9578B"/>
    <w:rsid w:val="00CB0055"/>
    <w:rsid w:val="00D2522B"/>
    <w:rsid w:val="00D26A8A"/>
    <w:rsid w:val="00D422DE"/>
    <w:rsid w:val="00D5459D"/>
    <w:rsid w:val="00D75A14"/>
    <w:rsid w:val="00D93B37"/>
    <w:rsid w:val="00D9762C"/>
    <w:rsid w:val="00DA1F4D"/>
    <w:rsid w:val="00DC15DB"/>
    <w:rsid w:val="00DD172A"/>
    <w:rsid w:val="00E25A26"/>
    <w:rsid w:val="00E4381A"/>
    <w:rsid w:val="00E55D74"/>
    <w:rsid w:val="00E83D9D"/>
    <w:rsid w:val="00ED47ED"/>
    <w:rsid w:val="00EE6B34"/>
    <w:rsid w:val="00F31A02"/>
    <w:rsid w:val="00F40FA8"/>
    <w:rsid w:val="00F60274"/>
    <w:rsid w:val="00F62A5E"/>
    <w:rsid w:val="00F77FB9"/>
    <w:rsid w:val="00FA676A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34B1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A84552"/>
    <w:pPr>
      <w:ind w:left="720"/>
      <w:contextualSpacing/>
    </w:pPr>
  </w:style>
  <w:style w:type="paragraph" w:styleId="NoSpacing">
    <w:name w:val="No Spacing"/>
    <w:uiPriority w:val="1"/>
    <w:qFormat/>
    <w:rsid w:val="00285C0D"/>
    <w:rPr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ruan\AppData\Local\Microsoft\Office\16.0\DTS\en-US%7b65095EC2-1036-49A6-A3BF-602C93ACED14%7d\%7bFEEEECC7-D8BD-46DD-B0EC-E34B5B836E2C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C14E9E893A49349869A9FE3861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15996-88D5-4B88-B0B4-DE066DE67044}"/>
      </w:docPartPr>
      <w:docPartBody>
        <w:p w:rsidR="00060427" w:rsidRDefault="00184B3A">
          <w:pPr>
            <w:pStyle w:val="96C14E9E893A49349869A9FE3861565F"/>
          </w:pPr>
          <w:r w:rsidRPr="00D5459D">
            <w:t>Profile</w:t>
          </w:r>
        </w:p>
      </w:docPartBody>
    </w:docPart>
    <w:docPart>
      <w:docPartPr>
        <w:name w:val="ED83E31C44EC499391490E4629C78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ACBA9-24BD-4D93-9388-755DB131A8B5}"/>
      </w:docPartPr>
      <w:docPartBody>
        <w:p w:rsidR="00060427" w:rsidRDefault="00184B3A">
          <w:pPr>
            <w:pStyle w:val="ED83E31C44EC499391490E4629C7807A"/>
          </w:pPr>
          <w:r w:rsidRPr="004D3011">
            <w:t>PHONE:</w:t>
          </w:r>
        </w:p>
      </w:docPartBody>
    </w:docPart>
    <w:docPart>
      <w:docPartPr>
        <w:name w:val="EB2F36DD25104E1ABED32CFAA78BA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6BB6D-AE24-48F6-8897-F4284FEE0539}"/>
      </w:docPartPr>
      <w:docPartBody>
        <w:p w:rsidR="00060427" w:rsidRDefault="00184B3A">
          <w:pPr>
            <w:pStyle w:val="EB2F36DD25104E1ABED32CFAA78BAAA6"/>
          </w:pPr>
          <w:r w:rsidRPr="004D3011">
            <w:t>EMAIL:</w:t>
          </w:r>
        </w:p>
      </w:docPartBody>
    </w:docPart>
    <w:docPart>
      <w:docPartPr>
        <w:name w:val="3455F33223F8403F9ED5E355AB3E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8971-6F75-44AE-9180-6C918B42E276}"/>
      </w:docPartPr>
      <w:docPartBody>
        <w:p w:rsidR="00060427" w:rsidRDefault="00184B3A">
          <w:pPr>
            <w:pStyle w:val="3455F33223F8403F9ED5E355AB3EAD41"/>
          </w:pPr>
          <w:r w:rsidRPr="00036450">
            <w:t>EDUCATION</w:t>
          </w:r>
        </w:p>
      </w:docPartBody>
    </w:docPart>
    <w:docPart>
      <w:docPartPr>
        <w:name w:val="4C562AA94D8D47A4AF222C8E89B1F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9A3A1-5A15-41E7-B472-B8D32F331506}"/>
      </w:docPartPr>
      <w:docPartBody>
        <w:p w:rsidR="00060427" w:rsidRDefault="00184B3A">
          <w:pPr>
            <w:pStyle w:val="4C562AA94D8D47A4AF222C8E89B1FCA8"/>
          </w:pPr>
          <w:r w:rsidRPr="00036450">
            <w:t>WORK EXPERIENCE</w:t>
          </w:r>
        </w:p>
      </w:docPartBody>
    </w:docPart>
    <w:docPart>
      <w:docPartPr>
        <w:name w:val="3EA362EF314E4EA5A68A2524DC462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83364-4DB1-40CB-BFC9-5BC7707E5FE1}"/>
      </w:docPartPr>
      <w:docPartBody>
        <w:p w:rsidR="00060427" w:rsidRDefault="00184B3A">
          <w:pPr>
            <w:pStyle w:val="3EA362EF314E4EA5A68A2524DC462721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3A"/>
    <w:rsid w:val="00060427"/>
    <w:rsid w:val="0016485E"/>
    <w:rsid w:val="00184B3A"/>
    <w:rsid w:val="00720971"/>
    <w:rsid w:val="0079103C"/>
    <w:rsid w:val="00834F58"/>
    <w:rsid w:val="00886D5C"/>
    <w:rsid w:val="008F120E"/>
    <w:rsid w:val="00A84A1E"/>
    <w:rsid w:val="00B06F23"/>
    <w:rsid w:val="00B46CBE"/>
    <w:rsid w:val="00ED5BAD"/>
    <w:rsid w:val="00F9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8F120E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C14E9E893A49349869A9FE3861565F">
    <w:name w:val="96C14E9E893A49349869A9FE3861565F"/>
  </w:style>
  <w:style w:type="paragraph" w:customStyle="1" w:styleId="ED83E31C44EC499391490E4629C7807A">
    <w:name w:val="ED83E31C44EC499391490E4629C7807A"/>
  </w:style>
  <w:style w:type="paragraph" w:customStyle="1" w:styleId="EB2F36DD25104E1ABED32CFAA78BAAA6">
    <w:name w:val="EB2F36DD25104E1ABED32CFAA78BAAA6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3455F33223F8403F9ED5E355AB3EAD41">
    <w:name w:val="3455F33223F8403F9ED5E355AB3EAD41"/>
  </w:style>
  <w:style w:type="paragraph" w:customStyle="1" w:styleId="4C562AA94D8D47A4AF222C8E89B1FCA8">
    <w:name w:val="4C562AA94D8D47A4AF222C8E89B1FCA8"/>
  </w:style>
  <w:style w:type="character" w:customStyle="1" w:styleId="Heading2Char">
    <w:name w:val="Heading 2 Char"/>
    <w:basedOn w:val="DefaultParagraphFont"/>
    <w:link w:val="Heading2"/>
    <w:uiPriority w:val="9"/>
    <w:rsid w:val="008F120E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3EA362EF314E4EA5A68A2524DC462721">
    <w:name w:val="3EA362EF314E4EA5A68A2524DC4627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{FEEEECC7-D8BD-46DD-B0EC-E34B5B836E2C}tf00546271_win32</Template>
  <TotalTime>0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2023-09-15T07:59:00Z</dcterms:created>
  <dcterms:modified xsi:type="dcterms:W3CDTF">2024-03-26T12:21:00Z</dcterms:modified>
</cp:coreProperties>
</file>